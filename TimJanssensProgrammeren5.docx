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2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211"/>
        <w:gridCol w:w="4077"/>
        <w:gridCol w:w="34"/>
      </w:tblGrid>
      <w:tr w:rsidR="00C60206" w:rsidRPr="00D71193" w14:paraId="07CCA468" w14:textId="77777777" w:rsidTr="009E1874">
        <w:tc>
          <w:tcPr>
            <w:tcW w:w="5211" w:type="dxa"/>
            <w:vAlign w:val="bottom"/>
          </w:tcPr>
          <w:p w14:paraId="76E8A146" w14:textId="770E9FB1" w:rsidR="00C60206" w:rsidRPr="007E43C1" w:rsidRDefault="00D71193" w:rsidP="00C60206">
            <w:pPr>
              <w:pStyle w:val="Head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0711434A" wp14:editId="1AD4EC57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-4445</wp:posOffset>
                  </wp:positionV>
                  <wp:extent cx="2110740" cy="1235075"/>
                  <wp:effectExtent l="0" t="0" r="3810" b="3175"/>
                  <wp:wrapNone/>
                  <wp:docPr id="38" name="Picture 38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picture containing shap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  <w:gridSpan w:val="2"/>
            <w:vAlign w:val="bottom"/>
          </w:tcPr>
          <w:p w14:paraId="427F2BB5" w14:textId="5C7C4B98" w:rsidR="00D71193" w:rsidRDefault="00D71193" w:rsidP="00C6020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Artesis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Plantijn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Hogeschool Antwerpen</w:t>
            </w:r>
          </w:p>
          <w:p w14:paraId="71BC98FD" w14:textId="18990C72" w:rsidR="00D71193" w:rsidRDefault="00D71193" w:rsidP="00C6020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Wetenschap en Techniek</w:t>
            </w:r>
          </w:p>
          <w:p w14:paraId="764CF8A0" w14:textId="157CD9CF" w:rsidR="00C60206" w:rsidRDefault="00D71193" w:rsidP="00C6020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D71193">
              <w:rPr>
                <w:rFonts w:ascii="Calibri" w:hAnsi="Calibri" w:cs="Calibri"/>
                <w:sz w:val="22"/>
                <w:szCs w:val="22"/>
              </w:rPr>
              <w:t>Ellermanstraat 33</w:t>
            </w:r>
          </w:p>
          <w:p w14:paraId="01EB0179" w14:textId="1592E88E" w:rsidR="00C60206" w:rsidRPr="00D71193" w:rsidRDefault="00C60206" w:rsidP="00C60206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D71193">
              <w:rPr>
                <w:rFonts w:ascii="Calibri" w:hAnsi="Calibri" w:cs="Calibri"/>
                <w:sz w:val="22"/>
                <w:szCs w:val="22"/>
              </w:rPr>
              <w:t>2</w:t>
            </w:r>
            <w:r w:rsidR="00D71193" w:rsidRPr="00D71193">
              <w:rPr>
                <w:rFonts w:ascii="Calibri" w:hAnsi="Calibri" w:cs="Calibri"/>
                <w:sz w:val="22"/>
                <w:szCs w:val="22"/>
              </w:rPr>
              <w:t>060 Antwerpen</w:t>
            </w:r>
          </w:p>
          <w:p w14:paraId="2FA42F70" w14:textId="5DC85DB1" w:rsidR="00C60206" w:rsidRPr="00D71193" w:rsidRDefault="00F95932" w:rsidP="00C60206">
            <w:pPr>
              <w:pStyle w:val="Header"/>
              <w:tabs>
                <w:tab w:val="right" w:pos="10260"/>
              </w:tabs>
              <w:ind w:left="-900"/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D71193">
              <w:rPr>
                <w:rFonts w:ascii="Calibri" w:hAnsi="Calibri" w:cs="Calibri"/>
                <w:sz w:val="22"/>
                <w:szCs w:val="22"/>
              </w:rPr>
              <w:t>Tel. 0</w:t>
            </w:r>
            <w:r w:rsidR="00D71193" w:rsidRPr="00D71193">
              <w:rPr>
                <w:rFonts w:ascii="Calibri" w:hAnsi="Calibri" w:cs="Calibri"/>
                <w:sz w:val="22"/>
                <w:szCs w:val="22"/>
              </w:rPr>
              <w:t>3 220 33 00</w:t>
            </w:r>
          </w:p>
          <w:p w14:paraId="48BCA32C" w14:textId="0FC50119" w:rsidR="00C60206" w:rsidRPr="003522C7" w:rsidRDefault="00C60206" w:rsidP="00C60206">
            <w:pPr>
              <w:pStyle w:val="Header"/>
              <w:tabs>
                <w:tab w:val="right" w:pos="10260"/>
              </w:tabs>
              <w:ind w:left="-900"/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3522C7">
              <w:rPr>
                <w:rFonts w:ascii="Calibri" w:hAnsi="Calibri" w:cs="Calibri"/>
                <w:sz w:val="22"/>
                <w:szCs w:val="22"/>
              </w:rPr>
              <w:t xml:space="preserve">e-mail </w:t>
            </w:r>
            <w:r w:rsidR="00D71193" w:rsidRPr="003522C7">
              <w:rPr>
                <w:rFonts w:ascii="Calibri" w:hAnsi="Calibri" w:cs="Calibri"/>
                <w:sz w:val="22"/>
                <w:szCs w:val="22"/>
              </w:rPr>
              <w:t>wt@ap.be</w:t>
            </w:r>
          </w:p>
        </w:tc>
      </w:tr>
      <w:tr w:rsidR="0058675A" w:rsidRPr="00D71193" w14:paraId="13AF3522" w14:textId="77777777" w:rsidTr="00F14EAE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  <w:tblLook w:val="01E0" w:firstRow="1" w:lastRow="1" w:firstColumn="1" w:lastColumn="1" w:noHBand="0" w:noVBand="0"/>
        </w:tblPrEx>
        <w:trPr>
          <w:gridAfter w:val="1"/>
          <w:wAfter w:w="34" w:type="dxa"/>
          <w:trHeight w:val="1755"/>
        </w:trPr>
        <w:tc>
          <w:tcPr>
            <w:tcW w:w="92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256531" w14:textId="0FA259B8" w:rsidR="00C60206" w:rsidRPr="003522C7" w:rsidRDefault="00C60206" w:rsidP="00D373E1">
            <w:pPr>
              <w:spacing w:line="276" w:lineRule="auto"/>
              <w:rPr>
                <w:rFonts w:ascii="Calibri" w:hAnsi="Calibri" w:cs="Calibri"/>
                <w:b/>
                <w:szCs w:val="28"/>
              </w:rPr>
            </w:pPr>
          </w:p>
          <w:p w14:paraId="1A6CBD3F" w14:textId="77777777" w:rsidR="00A61C58" w:rsidRDefault="00A61C58" w:rsidP="00D373E1">
            <w:pPr>
              <w:spacing w:line="276" w:lineRule="auto"/>
              <w:ind w:left="283"/>
              <w:rPr>
                <w:rFonts w:ascii="Calibri" w:hAnsi="Calibri" w:cs="Calibri"/>
                <w:sz w:val="22"/>
                <w:lang w:val="nl-BE"/>
              </w:rPr>
            </w:pPr>
          </w:p>
          <w:p w14:paraId="33D1ABBD" w14:textId="05AB5F1E" w:rsidR="0058675A" w:rsidRPr="007E43C1" w:rsidRDefault="00F95932" w:rsidP="00D373E1">
            <w:pPr>
              <w:spacing w:line="276" w:lineRule="auto"/>
              <w:ind w:left="283"/>
              <w:rPr>
                <w:rFonts w:ascii="Calibri" w:hAnsi="Calibri" w:cs="Calibri"/>
                <w:sz w:val="22"/>
                <w:lang w:val="nl-BE"/>
              </w:rPr>
            </w:pPr>
            <w:r w:rsidRPr="007E43C1">
              <w:rPr>
                <w:rFonts w:ascii="Calibri" w:hAnsi="Calibri" w:cs="Calibri"/>
                <w:sz w:val="22"/>
                <w:lang w:val="nl-BE"/>
              </w:rPr>
              <w:t>S</w:t>
            </w:r>
            <w:r w:rsidR="003C753D" w:rsidRPr="007E43C1">
              <w:rPr>
                <w:rFonts w:ascii="Calibri" w:hAnsi="Calibri" w:cs="Calibri"/>
                <w:sz w:val="22"/>
                <w:lang w:val="nl-BE"/>
              </w:rPr>
              <w:t>chooljaar :</w:t>
            </w:r>
            <w:r w:rsidR="00C07BB2">
              <w:rPr>
                <w:rFonts w:ascii="Calibri" w:hAnsi="Calibri" w:cs="Calibri"/>
                <w:sz w:val="22"/>
                <w:lang w:val="nl-BE"/>
              </w:rPr>
              <w:t xml:space="preserve">     </w:t>
            </w:r>
            <w:r w:rsidR="00D71193">
              <w:rPr>
                <w:rFonts w:ascii="Calibri" w:hAnsi="Calibri" w:cs="Calibri"/>
                <w:sz w:val="22"/>
                <w:lang w:val="nl-BE"/>
              </w:rPr>
              <w:t>2020 - 2021</w:t>
            </w:r>
          </w:p>
          <w:p w14:paraId="0DB64941" w14:textId="2E50983E" w:rsidR="0058675A" w:rsidRDefault="00F95932" w:rsidP="00C07BB2">
            <w:pPr>
              <w:spacing w:line="276" w:lineRule="auto"/>
              <w:ind w:left="283"/>
              <w:rPr>
                <w:rFonts w:ascii="Calibri" w:hAnsi="Calibri" w:cs="Calibri"/>
                <w:sz w:val="22"/>
                <w:lang w:val="nl-BE"/>
              </w:rPr>
            </w:pPr>
            <w:r w:rsidRPr="007E43C1">
              <w:rPr>
                <w:rFonts w:ascii="Calibri" w:hAnsi="Calibri" w:cs="Calibri"/>
                <w:sz w:val="22"/>
                <w:lang w:val="nl-BE"/>
              </w:rPr>
              <w:t>O</w:t>
            </w:r>
            <w:r w:rsidR="00C60206" w:rsidRPr="007E43C1">
              <w:rPr>
                <w:rFonts w:ascii="Calibri" w:hAnsi="Calibri" w:cs="Calibri"/>
                <w:sz w:val="22"/>
                <w:lang w:val="nl-BE"/>
              </w:rPr>
              <w:t>pleiding:</w:t>
            </w:r>
            <w:r w:rsidR="00C60206" w:rsidRPr="007E43C1">
              <w:rPr>
                <w:rFonts w:ascii="Calibri" w:hAnsi="Calibri" w:cs="Calibri"/>
                <w:sz w:val="22"/>
                <w:lang w:val="nl-BE"/>
              </w:rPr>
              <w:tab/>
            </w:r>
            <w:r w:rsidR="00D71193">
              <w:rPr>
                <w:rFonts w:ascii="Calibri" w:hAnsi="Calibri" w:cs="Calibri"/>
                <w:sz w:val="22"/>
                <w:lang w:val="nl-BE"/>
              </w:rPr>
              <w:t>Graduaat informati</w:t>
            </w:r>
            <w:r w:rsidR="008E4D45">
              <w:rPr>
                <w:rFonts w:ascii="Calibri" w:hAnsi="Calibri" w:cs="Calibri"/>
                <w:sz w:val="22"/>
                <w:lang w:val="nl-BE"/>
              </w:rPr>
              <w:t>ca</w:t>
            </w:r>
            <w:r w:rsidR="00C07BB2">
              <w:rPr>
                <w:rFonts w:ascii="Calibri" w:hAnsi="Calibri" w:cs="Calibri"/>
                <w:sz w:val="22"/>
                <w:lang w:val="nl-BE"/>
              </w:rPr>
              <w:br/>
              <w:t xml:space="preserve">                          </w:t>
            </w:r>
            <w:r w:rsidR="00D71193">
              <w:rPr>
                <w:rFonts w:ascii="Calibri" w:hAnsi="Calibri" w:cs="Calibri"/>
                <w:sz w:val="22"/>
                <w:lang w:val="nl-BE"/>
              </w:rPr>
              <w:t>Afstudeerrichting:  programmeren</w:t>
            </w:r>
          </w:p>
          <w:p w14:paraId="2525030E" w14:textId="56BE1D4E" w:rsidR="00200ED0" w:rsidRPr="00D71193" w:rsidRDefault="00200ED0" w:rsidP="00C07BB2">
            <w:pPr>
              <w:spacing w:line="276" w:lineRule="auto"/>
              <w:ind w:left="283"/>
              <w:rPr>
                <w:rFonts w:ascii="Calibri" w:hAnsi="Calibri" w:cs="Calibri"/>
                <w:sz w:val="22"/>
              </w:rPr>
            </w:pPr>
            <w:r w:rsidRPr="00D71193">
              <w:rPr>
                <w:rFonts w:ascii="Calibri" w:hAnsi="Calibri" w:cs="Calibri"/>
                <w:sz w:val="22"/>
              </w:rPr>
              <w:t xml:space="preserve">Module:           </w:t>
            </w:r>
            <w:r w:rsidR="00D71193" w:rsidRPr="00D71193">
              <w:rPr>
                <w:rFonts w:ascii="Calibri" w:hAnsi="Calibri" w:cs="Calibri"/>
                <w:sz w:val="22"/>
              </w:rPr>
              <w:t xml:space="preserve">Programmeren </w:t>
            </w:r>
            <w:r w:rsidR="00E12DD0">
              <w:rPr>
                <w:rFonts w:ascii="Calibri" w:hAnsi="Calibri" w:cs="Calibri"/>
                <w:sz w:val="22"/>
              </w:rPr>
              <w:t>5</w:t>
            </w:r>
          </w:p>
          <w:p w14:paraId="17F2EBA8" w14:textId="6CDDD9CF" w:rsidR="00200ED0" w:rsidRPr="00D71193" w:rsidRDefault="00200ED0" w:rsidP="00C07BB2">
            <w:pPr>
              <w:spacing w:line="276" w:lineRule="auto"/>
              <w:ind w:left="283"/>
              <w:rPr>
                <w:rFonts w:ascii="Calibri" w:hAnsi="Calibri" w:cs="Calibri"/>
                <w:sz w:val="22"/>
              </w:rPr>
            </w:pPr>
            <w:r w:rsidRPr="00D71193">
              <w:rPr>
                <w:rFonts w:ascii="Calibri" w:hAnsi="Calibri" w:cs="Calibri"/>
                <w:sz w:val="22"/>
              </w:rPr>
              <w:t xml:space="preserve">Docent:            </w:t>
            </w:r>
            <w:proofErr w:type="spellStart"/>
            <w:r w:rsidR="00D71193" w:rsidRPr="00D71193">
              <w:rPr>
                <w:rFonts w:ascii="Calibri" w:hAnsi="Calibri" w:cs="Calibri"/>
                <w:sz w:val="22"/>
              </w:rPr>
              <w:t>Inghelbrecht</w:t>
            </w:r>
            <w:proofErr w:type="spellEnd"/>
            <w:r w:rsidR="00D71193" w:rsidRPr="00D71193">
              <w:rPr>
                <w:rFonts w:ascii="Calibri" w:hAnsi="Calibri" w:cs="Calibri"/>
                <w:sz w:val="22"/>
              </w:rPr>
              <w:t xml:space="preserve"> J</w:t>
            </w:r>
            <w:r w:rsidR="00D71193">
              <w:rPr>
                <w:rFonts w:ascii="Calibri" w:hAnsi="Calibri" w:cs="Calibri"/>
                <w:sz w:val="22"/>
              </w:rPr>
              <w:t>oseph</w:t>
            </w:r>
          </w:p>
          <w:p w14:paraId="5D474F04" w14:textId="77777777" w:rsidR="00F14EAE" w:rsidRPr="00D71193" w:rsidRDefault="00F14EAE" w:rsidP="00C07BB2">
            <w:pPr>
              <w:spacing w:line="276" w:lineRule="auto"/>
              <w:ind w:left="283"/>
              <w:rPr>
                <w:rFonts w:ascii="Calibri" w:hAnsi="Calibri" w:cs="Calibri"/>
                <w:sz w:val="22"/>
              </w:rPr>
            </w:pPr>
          </w:p>
        </w:tc>
      </w:tr>
    </w:tbl>
    <w:p w14:paraId="26A63B3E" w14:textId="70814A94" w:rsidR="00F14EAE" w:rsidRPr="00D71193" w:rsidRDefault="00F14EAE" w:rsidP="000A6E5A">
      <w:pPr>
        <w:jc w:val="center"/>
        <w:rPr>
          <w:rFonts w:ascii="Calibri" w:hAnsi="Calibri" w:cs="Calibri"/>
          <w:sz w:val="22"/>
        </w:rPr>
      </w:pPr>
    </w:p>
    <w:p w14:paraId="097F883D" w14:textId="1724D23D" w:rsidR="004235C2" w:rsidRPr="00D71193" w:rsidRDefault="004235C2" w:rsidP="000A6E5A">
      <w:pPr>
        <w:jc w:val="center"/>
        <w:rPr>
          <w:rFonts w:ascii="Calibri" w:hAnsi="Calibri" w:cs="Calibri"/>
          <w:sz w:val="22"/>
        </w:rPr>
      </w:pPr>
    </w:p>
    <w:p w14:paraId="45E9B1FB" w14:textId="51915FC7" w:rsidR="004235C2" w:rsidRDefault="00E12DD0" w:rsidP="000A6E5A">
      <w:pPr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 wp14:anchorId="51143833" wp14:editId="04B6934A">
            <wp:extent cx="3596487" cy="3695700"/>
            <wp:effectExtent l="0" t="0" r="4445" b="0"/>
            <wp:docPr id="1" name="Picture 1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775" cy="37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881F" w14:textId="3D675AA7" w:rsidR="00200ED0" w:rsidRDefault="00200ED0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887716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330E9" w14:textId="7849F161" w:rsidR="00853695" w:rsidRDefault="00853695" w:rsidP="00431BA7">
          <w:pPr>
            <w:pStyle w:val="TOCHeading"/>
          </w:pPr>
          <w:r>
            <w:t>Inhoudsopgave</w:t>
          </w:r>
        </w:p>
        <w:p w14:paraId="5CB7480B" w14:textId="0CC33EA1" w:rsidR="00366759" w:rsidRDefault="0085369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066572" w:history="1">
            <w:r w:rsidR="00366759" w:rsidRPr="004C32BF">
              <w:rPr>
                <w:rStyle w:val="Hyperlink"/>
                <w:noProof/>
              </w:rPr>
              <w:t>1. Opdracht</w:t>
            </w:r>
            <w:r w:rsidR="00366759">
              <w:rPr>
                <w:noProof/>
                <w:webHidden/>
              </w:rPr>
              <w:tab/>
            </w:r>
            <w:r w:rsidR="00366759">
              <w:rPr>
                <w:noProof/>
                <w:webHidden/>
              </w:rPr>
              <w:fldChar w:fldCharType="begin"/>
            </w:r>
            <w:r w:rsidR="00366759">
              <w:rPr>
                <w:noProof/>
                <w:webHidden/>
              </w:rPr>
              <w:instrText xml:space="preserve"> PAGEREF _Toc72066572 \h </w:instrText>
            </w:r>
            <w:r w:rsidR="00366759">
              <w:rPr>
                <w:noProof/>
                <w:webHidden/>
              </w:rPr>
            </w:r>
            <w:r w:rsidR="00366759">
              <w:rPr>
                <w:noProof/>
                <w:webHidden/>
              </w:rPr>
              <w:fldChar w:fldCharType="separate"/>
            </w:r>
            <w:r w:rsidR="00366759">
              <w:rPr>
                <w:noProof/>
                <w:webHidden/>
              </w:rPr>
              <w:t>1</w:t>
            </w:r>
            <w:r w:rsidR="00366759">
              <w:rPr>
                <w:noProof/>
                <w:webHidden/>
              </w:rPr>
              <w:fldChar w:fldCharType="end"/>
            </w:r>
          </w:hyperlink>
        </w:p>
        <w:p w14:paraId="7E53AC07" w14:textId="36FB2696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3" w:history="1">
            <w:r w:rsidRPr="004C32BF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Funcionele vereisten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872B" w14:textId="6A870F32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4" w:history="1">
            <w:r w:rsidRPr="004C32BF">
              <w:rPr>
                <w:rStyle w:val="Hyperlink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Conceptueel gegegevensmodel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7BEC" w14:textId="227FF59C" w:rsidR="00366759" w:rsidRDefault="00366759">
          <w:pPr>
            <w:pStyle w:val="TOC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5" w:history="1">
            <w:r w:rsidRPr="004C32BF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FDF4" w14:textId="77592E3A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6" w:history="1">
            <w:r w:rsidRPr="004C32B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Logisch gegevensmodel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3EBA" w14:textId="66C7685D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7" w:history="1">
            <w:r w:rsidRPr="004C32BF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Activiteitendiagram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12B2D" w14:textId="42D0525B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8" w:history="1">
            <w:r w:rsidRPr="004C32BF">
              <w:rPr>
                <w:rStyle w:val="Hyperlink"/>
                <w:noProof/>
                <w:lang w:val="en-US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53BC" w14:textId="1147DB34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79" w:history="1">
            <w:r w:rsidRPr="004C32BF">
              <w:rPr>
                <w:rStyle w:val="Hyperlink"/>
                <w:noProof/>
                <w:lang w:val="en-US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32CD6" w14:textId="31101338" w:rsidR="00366759" w:rsidRDefault="00366759">
          <w:pPr>
            <w:pStyle w:val="TOC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80" w:history="1">
            <w:r w:rsidRPr="004C32BF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Overzichtspagina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E9E7" w14:textId="434849C9" w:rsidR="00366759" w:rsidRDefault="00366759">
          <w:pPr>
            <w:pStyle w:val="TOC2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81" w:history="1">
            <w:r w:rsidRPr="004C32B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</w:rPr>
              <w:t>Detailpagina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2CCB" w14:textId="6966BA83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82" w:history="1">
            <w:r w:rsidRPr="004C32BF">
              <w:rPr>
                <w:rStyle w:val="Hyperlink"/>
                <w:noProof/>
                <w:lang w:val="en-US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Volgordediagram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83479" w14:textId="56BA4332" w:rsidR="00366759" w:rsidRDefault="0036675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066583" w:history="1">
            <w:r w:rsidRPr="004C32BF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C32BF">
              <w:rPr>
                <w:rStyle w:val="Hyperlink"/>
                <w:noProof/>
                <w:lang w:val="en-US"/>
              </w:rPr>
              <w:t>Communicatiediagram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_Toc72066583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B610" w14:textId="63E1DFCB" w:rsidR="00853695" w:rsidRDefault="00853695" w:rsidP="0085369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2C5E824" w14:textId="77777777" w:rsidR="00853695" w:rsidRDefault="00853695" w:rsidP="00853695">
      <w:pPr>
        <w:sectPr w:rsidR="00853695" w:rsidSect="00F55D95">
          <w:footerReference w:type="first" r:id="rId10"/>
          <w:type w:val="continuous"/>
          <w:pgSz w:w="11906" w:h="16838" w:code="9"/>
          <w:pgMar w:top="1418" w:right="1418" w:bottom="1418" w:left="1418" w:header="851" w:footer="709" w:gutter="0"/>
          <w:cols w:space="708"/>
          <w:titlePg/>
          <w:docGrid w:linePitch="360"/>
        </w:sectPr>
      </w:pPr>
    </w:p>
    <w:p w14:paraId="1714DFAE" w14:textId="77777777" w:rsidR="00F63DAF" w:rsidRPr="00F74F8D" w:rsidRDefault="00F63DAF" w:rsidP="00431BA7">
      <w:pPr>
        <w:pStyle w:val="Heading1"/>
        <w:numPr>
          <w:ilvl w:val="0"/>
          <w:numId w:val="0"/>
        </w:numPr>
        <w:ind w:left="360"/>
      </w:pPr>
      <w:bookmarkStart w:id="0" w:name="_Toc62029306"/>
      <w:bookmarkStart w:id="1" w:name="_Toc72066572"/>
      <w:r w:rsidRPr="00F74F8D">
        <w:lastRenderedPageBreak/>
        <w:t>1. Opdracht</w:t>
      </w:r>
      <w:bookmarkEnd w:id="0"/>
      <w:bookmarkEnd w:id="1"/>
    </w:p>
    <w:p w14:paraId="16D5D00F" w14:textId="77777777" w:rsidR="00F63DAF" w:rsidRPr="00F74F8D" w:rsidRDefault="00F63DAF" w:rsidP="00F63DAF">
      <w:pPr>
        <w:rPr>
          <w:rFonts w:ascii="Arial" w:hAnsi="Arial" w:cs="Arial"/>
        </w:rPr>
      </w:pPr>
    </w:p>
    <w:p w14:paraId="3805F727" w14:textId="77777777" w:rsidR="00F63DAF" w:rsidRPr="00F74F8D" w:rsidRDefault="00F63DAF" w:rsidP="00F74F8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 xml:space="preserve">De eerste opdracht bestaat in het maken van een front-end voor artikelenwebsite (bv. toeristenwebsite) in </w:t>
      </w:r>
      <w:proofErr w:type="spellStart"/>
      <w:r w:rsidRPr="00F74F8D">
        <w:rPr>
          <w:rFonts w:ascii="Arial" w:hAnsi="Arial" w:cs="Arial"/>
          <w:color w:val="373A3C"/>
        </w:rPr>
        <w:t>React</w:t>
      </w:r>
      <w:proofErr w:type="spellEnd"/>
      <w:r w:rsidRPr="00F74F8D">
        <w:rPr>
          <w:rFonts w:ascii="Arial" w:hAnsi="Arial" w:cs="Arial"/>
          <w:color w:val="373A3C"/>
        </w:rPr>
        <w:t>. Je kiest zelf een artikel met minstens 15 items.</w:t>
      </w:r>
    </w:p>
    <w:p w14:paraId="57E75C86" w14:textId="77777777" w:rsidR="00F63DAF" w:rsidRPr="00F74F8D" w:rsidRDefault="00F63DAF" w:rsidP="00F74F8D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Vereisten:</w:t>
      </w:r>
    </w:p>
    <w:p w14:paraId="61D553D9" w14:textId="77777777" w:rsidR="00F63DAF" w:rsidRPr="00F74F8D" w:rsidRDefault="00F63DAF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Je kiest artikelen waarvoor een locatie nodig is. Bv. garages, hotels, hondenweiden, enz.</w:t>
      </w:r>
    </w:p>
    <w:p w14:paraId="4FFE9D7F" w14:textId="4B34FC78" w:rsidR="00F63DAF" w:rsidRPr="00F74F8D" w:rsidRDefault="00F74F8D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E</w:t>
      </w:r>
      <w:r w:rsidR="00F63DAF" w:rsidRPr="00F74F8D">
        <w:rPr>
          <w:rFonts w:ascii="Arial" w:hAnsi="Arial" w:cs="Arial"/>
          <w:color w:val="373A3C"/>
        </w:rPr>
        <w:t>en lijst tonen van de artikelen met minstens 1 foto en minstens 5 beschrijvingen</w:t>
      </w:r>
    </w:p>
    <w:p w14:paraId="75ED0007" w14:textId="3A0474EF" w:rsidR="00F63DAF" w:rsidRPr="00F74F8D" w:rsidRDefault="00F74F8D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D</w:t>
      </w:r>
      <w:r w:rsidR="00F63DAF" w:rsidRPr="00F74F8D">
        <w:rPr>
          <w:rFonts w:ascii="Arial" w:hAnsi="Arial" w:cs="Arial"/>
          <w:color w:val="373A3C"/>
        </w:rPr>
        <w:t>e locatie op een kaart aangeven</w:t>
      </w:r>
    </w:p>
    <w:p w14:paraId="20270627" w14:textId="1658D6C5" w:rsidR="00F63DAF" w:rsidRPr="00F74F8D" w:rsidRDefault="00F74F8D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E</w:t>
      </w:r>
      <w:r w:rsidR="00F63DAF" w:rsidRPr="00F74F8D">
        <w:rPr>
          <w:rFonts w:ascii="Arial" w:hAnsi="Arial" w:cs="Arial"/>
          <w:color w:val="373A3C"/>
        </w:rPr>
        <w:t>en foto te nemen en op te sturen voor een artikel (optioneel)</w:t>
      </w:r>
    </w:p>
    <w:p w14:paraId="1423D884" w14:textId="0DB26378" w:rsidR="00F63DAF" w:rsidRPr="00F74F8D" w:rsidRDefault="00F74F8D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C</w:t>
      </w:r>
      <w:r w:rsidR="00F63DAF" w:rsidRPr="00F74F8D">
        <w:rPr>
          <w:rFonts w:ascii="Arial" w:hAnsi="Arial" w:cs="Arial"/>
          <w:color w:val="373A3C"/>
        </w:rPr>
        <w:t>ommentaar toe te voegen aan het artikel</w:t>
      </w:r>
    </w:p>
    <w:p w14:paraId="3E360B55" w14:textId="4E597D5C" w:rsidR="00F63DAF" w:rsidRPr="00F74F8D" w:rsidRDefault="00F74F8D" w:rsidP="00E03F30">
      <w:pPr>
        <w:numPr>
          <w:ilvl w:val="1"/>
          <w:numId w:val="7"/>
        </w:numPr>
        <w:shd w:val="clear" w:color="auto" w:fill="FFFFFF"/>
        <w:tabs>
          <w:tab w:val="clear" w:pos="1440"/>
          <w:tab w:val="num" w:pos="1080"/>
        </w:tabs>
        <w:spacing w:before="100" w:beforeAutospacing="1" w:after="100" w:afterAutospacing="1"/>
        <w:ind w:left="1080"/>
        <w:rPr>
          <w:rFonts w:ascii="Arial" w:hAnsi="Arial" w:cs="Arial"/>
          <w:color w:val="373A3C"/>
        </w:rPr>
      </w:pPr>
      <w:r w:rsidRPr="00F74F8D">
        <w:rPr>
          <w:rFonts w:ascii="Arial" w:hAnsi="Arial" w:cs="Arial"/>
          <w:color w:val="373A3C"/>
        </w:rPr>
        <w:t>L</w:t>
      </w:r>
      <w:r w:rsidR="00F63DAF" w:rsidRPr="00F74F8D">
        <w:rPr>
          <w:rFonts w:ascii="Arial" w:hAnsi="Arial" w:cs="Arial"/>
          <w:color w:val="373A3C"/>
        </w:rPr>
        <w:t>ikepanel per artikel</w:t>
      </w:r>
    </w:p>
    <w:p w14:paraId="00E68791" w14:textId="07AC4A14" w:rsidR="00F63DAF" w:rsidRPr="00FD0212" w:rsidRDefault="00F74F8D" w:rsidP="00FD0212">
      <w:pPr>
        <w:rPr>
          <w:rFonts w:ascii="Arial" w:hAnsi="Arial" w:cs="Arial"/>
        </w:rPr>
      </w:pPr>
      <w:r w:rsidRPr="00F74F8D">
        <w:rPr>
          <w:rFonts w:ascii="Arial" w:hAnsi="Arial" w:cs="Arial"/>
        </w:rPr>
        <w:t xml:space="preserve">Ik heb ervoor gekozen om een </w:t>
      </w:r>
      <w:proofErr w:type="spellStart"/>
      <w:r w:rsidRPr="00F74F8D">
        <w:rPr>
          <w:rFonts w:ascii="Arial" w:hAnsi="Arial" w:cs="Arial"/>
        </w:rPr>
        <w:t>React</w:t>
      </w:r>
      <w:proofErr w:type="spellEnd"/>
      <w:r w:rsidRPr="00F74F8D">
        <w:rPr>
          <w:rFonts w:ascii="Arial" w:hAnsi="Arial" w:cs="Arial"/>
        </w:rPr>
        <w:t xml:space="preserve"> App te maken met alle vaccinatiecentra </w:t>
      </w:r>
      <w:r>
        <w:rPr>
          <w:rFonts w:ascii="Arial" w:hAnsi="Arial" w:cs="Arial"/>
        </w:rPr>
        <w:t xml:space="preserve">(VC) </w:t>
      </w:r>
      <w:r w:rsidRPr="00F74F8D">
        <w:rPr>
          <w:rFonts w:ascii="Arial" w:hAnsi="Arial" w:cs="Arial"/>
        </w:rPr>
        <w:t>van de provincie Antwerpen.</w:t>
      </w:r>
    </w:p>
    <w:p w14:paraId="7587EC91" w14:textId="297C5C06" w:rsidR="009D722F" w:rsidRPr="00F74F8D" w:rsidRDefault="00F63DAF" w:rsidP="00E03F30">
      <w:pPr>
        <w:pStyle w:val="Heading1"/>
        <w:rPr>
          <w:lang w:val="en-US"/>
        </w:rPr>
      </w:pPr>
      <w:bookmarkStart w:id="2" w:name="_Toc62029307"/>
      <w:bookmarkStart w:id="3" w:name="_Toc72066573"/>
      <w:proofErr w:type="spellStart"/>
      <w:r w:rsidRPr="00F74F8D">
        <w:rPr>
          <w:lang w:val="en-US"/>
        </w:rPr>
        <w:t>Funcionele</w:t>
      </w:r>
      <w:proofErr w:type="spellEnd"/>
      <w:r w:rsidRPr="00F74F8D">
        <w:rPr>
          <w:lang w:val="en-US"/>
        </w:rPr>
        <w:t xml:space="preserve"> </w:t>
      </w:r>
      <w:proofErr w:type="spellStart"/>
      <w:r w:rsidRPr="00F74F8D">
        <w:rPr>
          <w:lang w:val="en-US"/>
        </w:rPr>
        <w:t>vereisten</w:t>
      </w:r>
      <w:bookmarkEnd w:id="2"/>
      <w:bookmarkEnd w:id="3"/>
      <w:proofErr w:type="spellEnd"/>
    </w:p>
    <w:p w14:paraId="15CBB8A7" w14:textId="518F3251" w:rsidR="00FD0212" w:rsidRDefault="00FD0212" w:rsidP="00FD02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bezoeker</w:t>
      </w:r>
      <w:r>
        <w:rPr>
          <w:rFonts w:ascii="Arial" w:hAnsi="Arial" w:cs="Arial"/>
        </w:rPr>
        <w:t xml:space="preserve"> heeft de mogelijkheid om:</w:t>
      </w:r>
    </w:p>
    <w:p w14:paraId="4377A3FA" w14:textId="77777777" w:rsidR="00FD0212" w:rsidRDefault="00FD0212" w:rsidP="00E03F3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 de overzichtspagina staan alle VC van de provincie Antwerpen met hun Logo. Hij kan op een button onder het logo klikken om zo naar de overzichtspagina van het VC te gaan.</w:t>
      </w:r>
    </w:p>
    <w:p w14:paraId="5FDA8855" w14:textId="77777777" w:rsidR="00FD0212" w:rsidRDefault="00FD0212" w:rsidP="00E03F3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Op de detailpagina kan de bezoeker volgende info terugvinden over het VC:</w:t>
      </w:r>
    </w:p>
    <w:p w14:paraId="5DAD0EE7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een foto</w:t>
      </w:r>
    </w:p>
    <w:p w14:paraId="53218E95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een plannetje met de exacte locatie</w:t>
      </w:r>
    </w:p>
    <w:p w14:paraId="4967BBBA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 naam van de locatie</w:t>
      </w:r>
    </w:p>
    <w:p w14:paraId="2B99A0FE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het adres</w:t>
      </w:r>
    </w:p>
    <w:p w14:paraId="3FC2029F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 stad/gemeente</w:t>
      </w:r>
    </w:p>
    <w:p w14:paraId="10EB5925" w14:textId="77777777" w:rsidR="00FD0212" w:rsidRDefault="00FD0212" w:rsidP="00E03F30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 provincie</w:t>
      </w:r>
    </w:p>
    <w:p w14:paraId="2FC78994" w14:textId="77777777" w:rsidR="00FD0212" w:rsidRDefault="00FD0212" w:rsidP="00E03F3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 bezoeker zal ook in de mogelijkheid zijn om een </w:t>
      </w:r>
      <w:proofErr w:type="spellStart"/>
      <w:r>
        <w:rPr>
          <w:rFonts w:ascii="Arial" w:hAnsi="Arial" w:cs="Arial"/>
        </w:rPr>
        <w:t>comment</w:t>
      </w:r>
      <w:proofErr w:type="spellEnd"/>
      <w:r>
        <w:rPr>
          <w:rFonts w:ascii="Arial" w:hAnsi="Arial" w:cs="Arial"/>
        </w:rPr>
        <w:t xml:space="preserve"> te posten.</w:t>
      </w:r>
    </w:p>
    <w:p w14:paraId="14F5C1E5" w14:textId="7D8A33ED" w:rsidR="00FD0212" w:rsidRPr="00FD0212" w:rsidRDefault="00FD0212" w:rsidP="00E03F3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 bezoeker zal ook in de mogelijkheid zijn om een VC te liken.</w:t>
      </w:r>
    </w:p>
    <w:p w14:paraId="4AABD6C9" w14:textId="59CC8308" w:rsidR="009D722F" w:rsidRPr="00FD0212" w:rsidRDefault="009D722F" w:rsidP="009D722F">
      <w:pPr>
        <w:rPr>
          <w:rFonts w:ascii="Arial" w:hAnsi="Arial" w:cs="Arial"/>
        </w:rPr>
        <w:sectPr w:rsidR="009D722F" w:rsidRPr="00FD0212" w:rsidSect="00F06BA5">
          <w:footerReference w:type="default" r:id="rId11"/>
          <w:pgSz w:w="11906" w:h="16838" w:code="9"/>
          <w:pgMar w:top="1418" w:right="1418" w:bottom="1418" w:left="1418" w:header="851" w:footer="709" w:gutter="0"/>
          <w:pgNumType w:start="1"/>
          <w:cols w:space="708"/>
          <w:docGrid w:linePitch="360"/>
        </w:sectPr>
      </w:pPr>
    </w:p>
    <w:p w14:paraId="3D5BB73C" w14:textId="2A263F76" w:rsidR="00F63DAF" w:rsidRDefault="00F63DAF" w:rsidP="00431BA7">
      <w:pPr>
        <w:pStyle w:val="Heading1"/>
        <w:rPr>
          <w:lang w:val="en-US"/>
        </w:rPr>
      </w:pPr>
      <w:bookmarkStart w:id="4" w:name="_Toc62029308"/>
      <w:bookmarkStart w:id="5" w:name="_Toc72066574"/>
      <w:proofErr w:type="spellStart"/>
      <w:r>
        <w:rPr>
          <w:lang w:val="en-US"/>
        </w:rPr>
        <w:lastRenderedPageBreak/>
        <w:t>Conceptueel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gegegevensmodel</w:t>
      </w:r>
      <w:bookmarkEnd w:id="4"/>
      <w:bookmarkEnd w:id="5"/>
      <w:proofErr w:type="spellEnd"/>
    </w:p>
    <w:p w14:paraId="185D559B" w14:textId="43207E2C" w:rsidR="00D86288" w:rsidRDefault="00D86288" w:rsidP="00D86288">
      <w:pPr>
        <w:rPr>
          <w:lang w:val="en-US"/>
        </w:rPr>
      </w:pPr>
    </w:p>
    <w:p w14:paraId="50952F5B" w14:textId="183CDA24" w:rsidR="00D86288" w:rsidRDefault="00D86288" w:rsidP="00366759">
      <w:pPr>
        <w:pStyle w:val="Heading2"/>
        <w:rPr>
          <w:lang w:val="en-US"/>
        </w:rPr>
      </w:pPr>
      <w:bookmarkStart w:id="6" w:name="_Toc72066575"/>
      <w:r>
        <w:rPr>
          <w:lang w:val="en-US"/>
        </w:rPr>
        <w:t>ERM</w:t>
      </w:r>
      <w:bookmarkEnd w:id="6"/>
    </w:p>
    <w:p w14:paraId="71895E2F" w14:textId="277DF720" w:rsidR="00D86288" w:rsidRPr="00D86288" w:rsidRDefault="007C1104" w:rsidP="00D8628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F68C064" wp14:editId="1804A662">
            <wp:simplePos x="0" y="0"/>
            <wp:positionH relativeFrom="column">
              <wp:posOffset>3423920</wp:posOffset>
            </wp:positionH>
            <wp:positionV relativeFrom="paragraph">
              <wp:posOffset>153670</wp:posOffset>
            </wp:positionV>
            <wp:extent cx="3076575" cy="3505200"/>
            <wp:effectExtent l="0" t="0" r="9525" b="0"/>
            <wp:wrapNone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5DE6C2E3" wp14:editId="45013F89">
            <wp:extent cx="3162574" cy="3353091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B93E" w14:textId="77777777" w:rsidR="00D86288" w:rsidRPr="00D86288" w:rsidRDefault="00D86288" w:rsidP="00D86288">
      <w:pPr>
        <w:rPr>
          <w:lang w:val="en-US"/>
        </w:rPr>
      </w:pPr>
    </w:p>
    <w:p w14:paraId="32663A21" w14:textId="7C623940" w:rsidR="00F63DAF" w:rsidRPr="00570D8D" w:rsidRDefault="00F63DAF" w:rsidP="00431BA7">
      <w:pPr>
        <w:pStyle w:val="Heading1"/>
      </w:pPr>
      <w:bookmarkStart w:id="7" w:name="_Toc62029311"/>
      <w:bookmarkStart w:id="8" w:name="_Toc72066576"/>
      <w:proofErr w:type="spellStart"/>
      <w:r w:rsidRPr="00694349">
        <w:rPr>
          <w:lang w:val="en-US"/>
        </w:rPr>
        <w:t>Logisch</w:t>
      </w:r>
      <w:proofErr w:type="spellEnd"/>
      <w:r w:rsidRPr="00694349">
        <w:rPr>
          <w:lang w:val="en-US"/>
        </w:rPr>
        <w:t xml:space="preserve"> </w:t>
      </w:r>
      <w:proofErr w:type="spellStart"/>
      <w:r w:rsidRPr="00694349">
        <w:rPr>
          <w:lang w:val="en-US"/>
        </w:rPr>
        <w:t>gegevensmodel</w:t>
      </w:r>
      <w:bookmarkEnd w:id="7"/>
      <w:bookmarkEnd w:id="8"/>
      <w:proofErr w:type="spellEnd"/>
    </w:p>
    <w:p w14:paraId="16D0D4EA" w14:textId="5A18323C" w:rsidR="00F63DAF" w:rsidRPr="00A23205" w:rsidRDefault="00F63DAF" w:rsidP="00F63DAF"/>
    <w:p w14:paraId="22A60250" w14:textId="0486A01C" w:rsidR="00D86288" w:rsidRPr="00D86288" w:rsidRDefault="00D86288" w:rsidP="00F63DAF">
      <w:pPr>
        <w:rPr>
          <w:rFonts w:ascii="Arial" w:hAnsi="Arial" w:cs="Arial"/>
          <w:b/>
          <w:bCs/>
          <w:kern w:val="32"/>
          <w:sz w:val="32"/>
          <w:szCs w:val="32"/>
        </w:rPr>
      </w:pPr>
      <w:proofErr w:type="spellStart"/>
      <w:r w:rsidRPr="00D86288">
        <w:rPr>
          <w:rFonts w:ascii="Arial" w:hAnsi="Arial" w:cs="Arial"/>
          <w:b/>
          <w:bCs/>
          <w:kern w:val="32"/>
          <w:sz w:val="32"/>
          <w:szCs w:val="32"/>
        </w:rPr>
        <w:t>TableNaam</w:t>
      </w:r>
      <w:proofErr w:type="spellEnd"/>
      <w:r w:rsidRPr="00D86288">
        <w:rPr>
          <w:rFonts w:ascii="Arial" w:hAnsi="Arial" w:cs="Arial"/>
          <w:b/>
          <w:bCs/>
          <w:kern w:val="32"/>
          <w:sz w:val="32"/>
          <w:szCs w:val="32"/>
        </w:rPr>
        <w:t xml:space="preserve">: </w:t>
      </w:r>
      <w:proofErr w:type="spellStart"/>
      <w:r w:rsidRPr="00D86288">
        <w:rPr>
          <w:rFonts w:ascii="Arial" w:hAnsi="Arial" w:cs="Arial"/>
          <w:b/>
          <w:bCs/>
          <w:kern w:val="32"/>
          <w:sz w:val="32"/>
          <w:szCs w:val="32"/>
        </w:rPr>
        <w:t>VcLikes</w:t>
      </w:r>
      <w:proofErr w:type="spellEnd"/>
    </w:p>
    <w:tbl>
      <w:tblPr>
        <w:tblW w:w="0" w:type="auto"/>
        <w:tblBorders>
          <w:top w:val="single" w:sz="12" w:space="0" w:color="00FF7F"/>
          <w:left w:val="single" w:sz="12" w:space="0" w:color="00FF7F"/>
          <w:bottom w:val="single" w:sz="12" w:space="0" w:color="00FF7F"/>
          <w:right w:val="single" w:sz="12" w:space="0" w:color="00FF7F"/>
        </w:tblBorders>
        <w:shd w:val="clear" w:color="auto" w:fill="F4F0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7"/>
        <w:gridCol w:w="1056"/>
        <w:gridCol w:w="1009"/>
        <w:gridCol w:w="1160"/>
        <w:gridCol w:w="699"/>
        <w:gridCol w:w="696"/>
        <w:gridCol w:w="677"/>
        <w:gridCol w:w="777"/>
        <w:gridCol w:w="1161"/>
        <w:gridCol w:w="852"/>
        <w:gridCol w:w="1373"/>
        <w:gridCol w:w="1548"/>
        <w:gridCol w:w="1328"/>
        <w:gridCol w:w="399"/>
      </w:tblGrid>
      <w:tr w:rsidR="00D86288" w14:paraId="442B7D62" w14:textId="77777777" w:rsidTr="00D86288">
        <w:trPr>
          <w:tblHeader/>
        </w:trPr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B385BC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lastRenderedPageBreak/>
              <w:t>Column Name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E72DC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 xml:space="preserve">Display </w:t>
            </w: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293B8A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Searchable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DDD9E7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Default Value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FD324F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7FCDCE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Type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0707CB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Length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C2B3D1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Variable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790DD4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International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143AA3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Required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1A30AB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 xml:space="preserve">Reference </w:t>
            </w: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Table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C9F0F7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Reference Column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2E17FB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Display Column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5AF9BC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List</w:t>
            </w:r>
          </w:p>
        </w:tc>
      </w:tr>
      <w:tr w:rsidR="00D86288" w14:paraId="386D0FBD" w14:textId="77777777" w:rsidTr="00D86288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75FB82" w14:textId="0276D219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Name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3E7B12" w14:textId="3B61651D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Naam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04615E" w14:textId="61A5A8FC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SELECTX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18287E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D63F57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48D714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6FF873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50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9B39FA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0C22BB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9D43F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45211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13385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65121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739D79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  <w:tr w:rsidR="00D86288" w14:paraId="0A5CCFDE" w14:textId="77777777" w:rsidTr="00D86288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0184E6" w14:textId="041C48DC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545116" w14:textId="5EB5272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Sleutel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B77131" w14:textId="394FB533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SELECT</w:t>
            </w:r>
            <w:r>
              <w:rPr>
                <w:rFonts w:ascii="Segoe UI" w:hAnsi="Segoe UI" w:cs="Segoe UI"/>
                <w:sz w:val="19"/>
                <w:szCs w:val="19"/>
              </w:rPr>
              <w:t>X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7E211D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C95E3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2FEDCD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C27D16" w14:textId="3D218AD1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457487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943274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605CD7" w14:textId="5A5F91E9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D66FA3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85774A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3E18C3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48EA99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  <w:tr w:rsidR="00D86288" w14:paraId="693A9CAF" w14:textId="77777777" w:rsidTr="00D86288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F3AC9" w14:textId="7BDB6FCE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Likes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9F0144" w14:textId="3C4C76E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Likes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007C26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A78D9B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F037F1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9F0114" w14:textId="774AC83C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F91EA8" w14:textId="12A360EB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512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19C3F7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7F7F4C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4352AA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C7053E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211249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C7508A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6985B1" w14:textId="77777777" w:rsidR="00D86288" w:rsidRDefault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</w:tr>
      <w:tr w:rsidR="00D86288" w14:paraId="6A8CB1C2" w14:textId="77777777" w:rsidTr="00D86288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99C70F" w14:textId="146C3871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7649FE" w14:textId="77E56680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0149F2" w14:textId="523223F0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7EBD5B" w14:textId="668854C1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PK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330A06" w14:textId="0275A71D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146A57" w14:textId="5D134FDB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Integer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403D22" w14:textId="0AB927E6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761DAA" w14:textId="33D3EA86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5CD435" w14:textId="149B6F79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45B9BC" w14:textId="4C221702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F3623F" w14:textId="7ED357C1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0CFBE0" w14:textId="38B3A716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27BD49" w14:textId="1207596A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54534" w14:textId="2D384236" w:rsidR="00D86288" w:rsidRDefault="00D86288" w:rsidP="00D86288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</w:tbl>
    <w:p w14:paraId="25A4F1A2" w14:textId="56FC1762" w:rsidR="00D86288" w:rsidRPr="00D86288" w:rsidRDefault="00D86288" w:rsidP="00D86288">
      <w:pPr>
        <w:rPr>
          <w:rFonts w:ascii="Arial" w:hAnsi="Arial" w:cs="Arial"/>
          <w:b/>
          <w:bCs/>
          <w:kern w:val="32"/>
          <w:sz w:val="32"/>
          <w:szCs w:val="32"/>
        </w:rPr>
      </w:pPr>
      <w:proofErr w:type="spellStart"/>
      <w:r w:rsidRPr="00D86288">
        <w:rPr>
          <w:rFonts w:ascii="Arial" w:hAnsi="Arial" w:cs="Arial"/>
          <w:b/>
          <w:bCs/>
          <w:kern w:val="32"/>
          <w:sz w:val="32"/>
          <w:szCs w:val="32"/>
        </w:rPr>
        <w:t>TableNaam</w:t>
      </w:r>
      <w:proofErr w:type="spellEnd"/>
      <w:r w:rsidRPr="00D86288">
        <w:rPr>
          <w:rFonts w:ascii="Arial" w:hAnsi="Arial" w:cs="Arial"/>
          <w:b/>
          <w:bCs/>
          <w:kern w:val="32"/>
          <w:sz w:val="32"/>
          <w:szCs w:val="32"/>
        </w:rPr>
        <w:t xml:space="preserve">: </w:t>
      </w:r>
      <w:proofErr w:type="spellStart"/>
      <w:r w:rsidRPr="00D86288">
        <w:rPr>
          <w:rFonts w:ascii="Arial" w:hAnsi="Arial" w:cs="Arial"/>
          <w:b/>
          <w:bCs/>
          <w:kern w:val="32"/>
          <w:sz w:val="32"/>
          <w:szCs w:val="32"/>
        </w:rPr>
        <w:t>Vc</w:t>
      </w:r>
      <w:r>
        <w:rPr>
          <w:rFonts w:ascii="Arial" w:hAnsi="Arial" w:cs="Arial"/>
          <w:b/>
          <w:bCs/>
          <w:kern w:val="32"/>
          <w:sz w:val="32"/>
          <w:szCs w:val="32"/>
        </w:rPr>
        <w:t>Comment</w:t>
      </w:r>
      <w:proofErr w:type="spellEnd"/>
    </w:p>
    <w:tbl>
      <w:tblPr>
        <w:tblW w:w="0" w:type="auto"/>
        <w:tblBorders>
          <w:top w:val="single" w:sz="12" w:space="0" w:color="00FF7F"/>
          <w:left w:val="single" w:sz="12" w:space="0" w:color="00FF7F"/>
          <w:bottom w:val="single" w:sz="12" w:space="0" w:color="00FF7F"/>
          <w:right w:val="single" w:sz="12" w:space="0" w:color="00FF7F"/>
        </w:tblBorders>
        <w:shd w:val="clear" w:color="auto" w:fill="F4F0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9"/>
        <w:gridCol w:w="1095"/>
        <w:gridCol w:w="1009"/>
        <w:gridCol w:w="1149"/>
        <w:gridCol w:w="699"/>
        <w:gridCol w:w="696"/>
        <w:gridCol w:w="677"/>
        <w:gridCol w:w="777"/>
        <w:gridCol w:w="1161"/>
        <w:gridCol w:w="852"/>
        <w:gridCol w:w="1362"/>
        <w:gridCol w:w="1533"/>
        <w:gridCol w:w="1314"/>
        <w:gridCol w:w="399"/>
      </w:tblGrid>
      <w:tr w:rsidR="00D86288" w14:paraId="32B51524" w14:textId="77777777" w:rsidTr="00E04C11">
        <w:trPr>
          <w:tblHeader/>
        </w:trPr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D6930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Column Name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D2DF0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 xml:space="preserve">Display </w:t>
            </w: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C258C5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Searchable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D45FDF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Default Value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6ED3D7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C1B32D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Type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03978B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Length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9934C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Variable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F4C8B7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International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C4E2EF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Required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42A51F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 xml:space="preserve">Reference </w:t>
            </w: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Table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C555E0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Reference Column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7C546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Display Column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66FFCC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BDFD8F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List</w:t>
            </w:r>
          </w:p>
        </w:tc>
      </w:tr>
      <w:tr w:rsidR="00D86288" w14:paraId="23066CD4" w14:textId="77777777" w:rsidTr="00E04C11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F8D6C6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Name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545BD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Naam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5364B9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SELECTX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BFA7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D40788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31F2F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434359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50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7BA81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EB5C07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36802B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DFA7CB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34FD1B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E9D93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4FBCB0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  <w:tr w:rsidR="00D86288" w14:paraId="11FC7980" w14:textId="77777777" w:rsidTr="00E04C11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89C008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98C387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Sleutel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91FCF7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SELECTX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27149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E0EA6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8CD551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E08035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A34DC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EC24BC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4A1EC9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8BBA5E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798E9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5F82EE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2EC30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  <w:tr w:rsidR="00D86288" w14:paraId="75B4D258" w14:textId="77777777" w:rsidTr="00E04C11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DDF85" w14:textId="68F00738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Comment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04B7BF" w14:textId="314E7689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Opmerking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0A10B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F75AD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C22EBD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87C7AC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CHAR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040879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512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C5CE8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907F8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788B1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7D151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9E4F5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55D954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7F2B81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NO</w:t>
            </w:r>
          </w:p>
        </w:tc>
      </w:tr>
      <w:tr w:rsidR="00D86288" w14:paraId="6C940D5D" w14:textId="77777777" w:rsidTr="00E04C11"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F67C0C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proofErr w:type="spellStart"/>
            <w:r>
              <w:rPr>
                <w:rFonts w:ascii="Segoe UI" w:hAnsi="Segoe UI" w:cs="Segoe UI"/>
                <w:sz w:val="19"/>
                <w:szCs w:val="19"/>
              </w:rPr>
              <w:t>Id</w:t>
            </w:r>
            <w:proofErr w:type="spellEnd"/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01986C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414CB0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27D3AF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PK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F08896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B4BC30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Integer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A431D0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17D121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BEAD4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0AC29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D87C2A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203898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0" w:type="auto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27D0D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NA</w:t>
            </w:r>
          </w:p>
        </w:tc>
        <w:tc>
          <w:tcPr>
            <w:tcW w:w="399" w:type="dxa"/>
            <w:tcBorders>
              <w:top w:val="single" w:sz="12" w:space="0" w:color="2E8B57"/>
              <w:left w:val="single" w:sz="12" w:space="0" w:color="2E8B57"/>
              <w:bottom w:val="single" w:sz="12" w:space="0" w:color="2E8B57"/>
              <w:right w:val="single" w:sz="12" w:space="0" w:color="2E8B57"/>
            </w:tcBorders>
            <w:shd w:val="clear" w:color="auto" w:fill="99FF9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82EB92" w14:textId="77777777" w:rsidR="00D86288" w:rsidRDefault="00D86288" w:rsidP="00E04C11">
            <w:pPr>
              <w:rPr>
                <w:rFonts w:ascii="Segoe UI" w:hAnsi="Segoe UI" w:cs="Segoe UI"/>
                <w:sz w:val="19"/>
                <w:szCs w:val="19"/>
              </w:rPr>
            </w:pPr>
            <w:r>
              <w:rPr>
                <w:rFonts w:ascii="Segoe UI" w:hAnsi="Segoe UI" w:cs="Segoe UI"/>
                <w:sz w:val="19"/>
                <w:szCs w:val="19"/>
              </w:rPr>
              <w:t>YES</w:t>
            </w:r>
          </w:p>
        </w:tc>
      </w:tr>
    </w:tbl>
    <w:p w14:paraId="45C0789E" w14:textId="77777777" w:rsidR="00F63DAF" w:rsidRDefault="00F63DAF" w:rsidP="00F63DAF">
      <w:pPr>
        <w:sectPr w:rsidR="00F63DAF" w:rsidSect="00E51587">
          <w:pgSz w:w="16838" w:h="11906" w:orient="landscape" w:code="9"/>
          <w:pgMar w:top="1418" w:right="1418" w:bottom="1418" w:left="1418" w:header="851" w:footer="709" w:gutter="0"/>
          <w:cols w:space="708"/>
          <w:docGrid w:linePitch="360"/>
        </w:sectPr>
      </w:pPr>
    </w:p>
    <w:p w14:paraId="03E02323" w14:textId="77777777" w:rsidR="00F63DAF" w:rsidRDefault="00F63DAF" w:rsidP="00431BA7">
      <w:pPr>
        <w:pStyle w:val="Heading1"/>
        <w:rPr>
          <w:lang w:val="en-US"/>
        </w:rPr>
      </w:pPr>
      <w:bookmarkStart w:id="9" w:name="_Toc62029313"/>
      <w:bookmarkStart w:id="10" w:name="_Toc72066577"/>
      <w:proofErr w:type="spellStart"/>
      <w:r>
        <w:rPr>
          <w:lang w:val="en-US"/>
        </w:rPr>
        <w:lastRenderedPageBreak/>
        <w:t>Activiteitendiagram</w:t>
      </w:r>
      <w:bookmarkEnd w:id="9"/>
      <w:bookmarkEnd w:id="10"/>
      <w:proofErr w:type="spellEnd"/>
    </w:p>
    <w:p w14:paraId="0ADC2422" w14:textId="186C8F50" w:rsidR="00F63DAF" w:rsidRDefault="00F63DAF" w:rsidP="00431BA7">
      <w:pPr>
        <w:pStyle w:val="Heading1"/>
        <w:rPr>
          <w:lang w:val="en-US"/>
        </w:rPr>
      </w:pPr>
      <w:bookmarkStart w:id="11" w:name="_Toc62029317"/>
      <w:bookmarkStart w:id="12" w:name="_Toc72066578"/>
      <w:r>
        <w:rPr>
          <w:lang w:val="en-US"/>
        </w:rPr>
        <w:t>Use case</w:t>
      </w:r>
      <w:bookmarkEnd w:id="11"/>
      <w:bookmarkEnd w:id="12"/>
    </w:p>
    <w:p w14:paraId="4149E786" w14:textId="1E087996" w:rsidR="00797C89" w:rsidRPr="008361E7" w:rsidRDefault="00225556" w:rsidP="00F63DAF">
      <w:r>
        <w:rPr>
          <w:noProof/>
        </w:rPr>
        <w:drawing>
          <wp:inline distT="0" distB="0" distL="0" distR="0" wp14:anchorId="27A66C78" wp14:editId="1C6FE2C0">
            <wp:extent cx="5153025" cy="3769037"/>
            <wp:effectExtent l="0" t="0" r="0" b="317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512" cy="37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C89">
        <w:br/>
      </w:r>
    </w:p>
    <w:tbl>
      <w:tblPr>
        <w:tblStyle w:val="TableGrid0"/>
        <w:tblW w:w="9641" w:type="dxa"/>
        <w:tblInd w:w="-306" w:type="dxa"/>
        <w:tblCellMar>
          <w:right w:w="41" w:type="dxa"/>
        </w:tblCellMar>
        <w:tblLook w:val="04A0" w:firstRow="1" w:lastRow="0" w:firstColumn="1" w:lastColumn="0" w:noHBand="0" w:noVBand="1"/>
      </w:tblPr>
      <w:tblGrid>
        <w:gridCol w:w="2004"/>
        <w:gridCol w:w="7637"/>
      </w:tblGrid>
      <w:tr w:rsidR="00797C89" w14:paraId="55AF9B1B" w14:textId="77777777" w:rsidTr="00797C89">
        <w:trPr>
          <w:trHeight w:val="387"/>
        </w:trPr>
        <w:tc>
          <w:tcPr>
            <w:tcW w:w="96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7" w:space="0" w:color="000000"/>
            </w:tcBorders>
            <w:shd w:val="clear" w:color="auto" w:fill="999999"/>
          </w:tcPr>
          <w:p w14:paraId="35A6A909" w14:textId="462D2DC2" w:rsidR="00797C89" w:rsidRDefault="0001339C" w:rsidP="00E04C11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69397F05" wp14:editId="4C906D4B">
                  <wp:simplePos x="0" y="0"/>
                  <wp:positionH relativeFrom="column">
                    <wp:posOffset>4545330</wp:posOffset>
                  </wp:positionH>
                  <wp:positionV relativeFrom="paragraph">
                    <wp:posOffset>3200</wp:posOffset>
                  </wp:positionV>
                  <wp:extent cx="1563581" cy="249564"/>
                  <wp:effectExtent l="0" t="0" r="0" b="0"/>
                  <wp:wrapNone/>
                  <wp:docPr id="65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1" name="Picture 75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581" cy="24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97C89">
              <w:rPr>
                <w:noProof/>
              </w:rPr>
              <mc:AlternateContent>
                <mc:Choice Requires="wpg">
                  <w:drawing>
                    <wp:inline distT="0" distB="0" distL="0" distR="0" wp14:anchorId="6CEFCEAB" wp14:editId="7005394E">
                      <wp:extent cx="4538471" cy="256286"/>
                      <wp:effectExtent l="0" t="0" r="0" b="0"/>
                      <wp:docPr id="5920" name="Group 59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38471" cy="256286"/>
                                <a:chOff x="-3809" y="-10677"/>
                                <a:chExt cx="4538471" cy="25628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18" name="Picture 751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4327"/>
                                  <a:ext cx="1402080" cy="249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19" name="Picture 7519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6238" y="-4327"/>
                                  <a:ext cx="1566672" cy="249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21" name="Picture 7521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71038" y="-10677"/>
                                  <a:ext cx="1563624" cy="2499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436339" y="41923"/>
                                  <a:ext cx="1303051" cy="18660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43DC71" w14:textId="6A14A8AB" w:rsidR="00797C89" w:rsidRPr="00797C89" w:rsidRDefault="00797C89" w:rsidP="00797C89">
                                    <w:pP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797C89"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Overzichtspagina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FCEAB" id="Group 5920" o:spid="_x0000_s1026" style="width:357.35pt;height:20.2pt;mso-position-horizontal-relative:char;mso-position-vertical-relative:line" coordorigin="-38,-106" coordsize="45384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518" o:spid="_x0000_s1027" type="#_x0000_t75" style="position:absolute;left:-38;top:-43;width:14020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">
                        <v:imagedata r:id="rId18" o:title=""/>
                      </v:shape>
                      <v:shape id="Picture 7519" o:spid="_x0000_s1028" type="#_x0000_t75" style="position:absolute;left:13962;top:-43;width:15667;height:2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">
                        <v:imagedata r:id="rId19" o:title=""/>
                      </v:shape>
                      <v:shape id="Picture 7521" o:spid="_x0000_s1029" type="#_x0000_t75" style="position:absolute;left:29710;top:-106;width:15636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">
                        <v:imagedata r:id="rId20" o:title=""/>
                      </v:shape>
                      <v:rect id="Rectangle 50" o:spid="_x0000_s1030" style="position:absolute;left:14363;top:419;width:13030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      <v:textbox inset="0,0,0,0">
                          <w:txbxContent>
                            <w:p w14:paraId="4B43DC71" w14:textId="6A14A8AB" w:rsidR="00797C89" w:rsidRPr="00797C89" w:rsidRDefault="00797C89" w:rsidP="00797C89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proofErr w:type="spellStart"/>
                              <w:r w:rsidRPr="00797C89">
                                <w:rPr>
                                  <w:b/>
                                  <w:bCs/>
                                  <w:lang w:val="en-US"/>
                                </w:rPr>
                                <w:t>Overzichtspagina</w:t>
                              </w:r>
                              <w:proofErr w:type="spellEnd"/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97C89" w14:paraId="64719C41" w14:textId="77777777" w:rsidTr="00797C89">
        <w:trPr>
          <w:trHeight w:val="45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DE36AC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Samenvatting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E4327D" w14:textId="7D18F3B5" w:rsidR="00797C89" w:rsidRDefault="00797C89" w:rsidP="00E04C11">
            <w:pPr>
              <w:ind w:left="56"/>
            </w:pPr>
            <w:r>
              <w:rPr>
                <w:rFonts w:ascii="Times New Roman" w:eastAsia="Times New Roman" w:hAnsi="Times New Roman" w:cs="Times New Roman"/>
              </w:rPr>
              <w:t xml:space="preserve">Toon lijst met alle </w:t>
            </w:r>
            <w:r>
              <w:rPr>
                <w:rFonts w:ascii="Times New Roman" w:eastAsia="Times New Roman" w:hAnsi="Times New Roman" w:cs="Times New Roman"/>
              </w:rPr>
              <w:t>VC</w:t>
            </w:r>
            <w:r>
              <w:rPr>
                <w:rFonts w:ascii="Times New Roman" w:eastAsia="Times New Roman" w:hAnsi="Times New Roman" w:cs="Times New Roman"/>
              </w:rPr>
              <w:t>. Geef de mogelijkheid om een</w:t>
            </w:r>
            <w:r>
              <w:rPr>
                <w:rFonts w:ascii="Times New Roman" w:eastAsia="Times New Roman" w:hAnsi="Times New Roman" w:cs="Times New Roman"/>
              </w:rPr>
              <w:t xml:space="preserve"> VC</w:t>
            </w:r>
            <w:r>
              <w:rPr>
                <w:rFonts w:ascii="Times New Roman" w:eastAsia="Times New Roman" w:hAnsi="Times New Roman" w:cs="Times New Roman"/>
              </w:rPr>
              <w:t xml:space="preserve"> te selecteren </w:t>
            </w:r>
          </w:p>
        </w:tc>
      </w:tr>
      <w:tr w:rsidR="00797C89" w14:paraId="4759A94F" w14:textId="77777777" w:rsidTr="00797C89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846850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Actoren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2CB2E" w14:textId="79DD09F2" w:rsidR="00797C89" w:rsidRDefault="00797C89" w:rsidP="00E04C11">
            <w:pPr>
              <w:ind w:left="56"/>
            </w:pPr>
            <w:r>
              <w:t>Gebruiker</w:t>
            </w:r>
          </w:p>
        </w:tc>
      </w:tr>
      <w:tr w:rsidR="00797C89" w14:paraId="76283544" w14:textId="77777777" w:rsidTr="00797C89">
        <w:trPr>
          <w:trHeight w:val="93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11071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Aannamen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3F2982" w14:textId="7525AEDB" w:rsidR="00797C89" w:rsidRDefault="00797C89" w:rsidP="00E03F30">
            <w:pPr>
              <w:numPr>
                <w:ilvl w:val="0"/>
                <w:numId w:val="3"/>
              </w:numPr>
              <w:spacing w:line="259" w:lineRule="auto"/>
              <w:ind w:hanging="240"/>
            </w:pPr>
            <w:r>
              <w:rPr>
                <w:rFonts w:ascii="Times New Roman" w:eastAsia="Times New Roman" w:hAnsi="Times New Roman" w:cs="Times New Roman"/>
              </w:rPr>
              <w:t>Gebruiker moet niet aangemeld zijn</w:t>
            </w:r>
          </w:p>
        </w:tc>
      </w:tr>
      <w:tr w:rsidR="00797C89" w14:paraId="6F1A8306" w14:textId="77777777" w:rsidTr="00797C89">
        <w:trPr>
          <w:trHeight w:val="121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90781F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Beschrijving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5D385E" w14:textId="7BC11ACF" w:rsidR="00797C89" w:rsidRDefault="00797C89" w:rsidP="00E03F30">
            <w:pPr>
              <w:numPr>
                <w:ilvl w:val="0"/>
                <w:numId w:val="4"/>
              </w:num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Gegevens ophalen uit </w:t>
            </w:r>
            <w:r>
              <w:rPr>
                <w:rFonts w:ascii="Times New Roman" w:eastAsia="Times New Roman" w:hAnsi="Times New Roman" w:cs="Times New Roman"/>
              </w:rPr>
              <w:t>JSON bestand</w:t>
            </w:r>
          </w:p>
          <w:p w14:paraId="524B9FD5" w14:textId="77777777" w:rsidR="00797C89" w:rsidRPr="00797C89" w:rsidRDefault="00797C89" w:rsidP="00E03F30">
            <w:pPr>
              <w:numPr>
                <w:ilvl w:val="0"/>
                <w:numId w:val="4"/>
              </w:num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>Toon logo van stad/gemeente</w:t>
            </w:r>
          </w:p>
          <w:p w14:paraId="5D82699D" w14:textId="1DB7C95D" w:rsidR="00797C89" w:rsidRDefault="00797C89" w:rsidP="00E03F30">
            <w:pPr>
              <w:numPr>
                <w:ilvl w:val="0"/>
                <w:numId w:val="4"/>
              </w:numPr>
              <w:spacing w:line="259" w:lineRule="auto"/>
            </w:pPr>
            <w:r>
              <w:t>Toon button met naam stad/gemeente</w:t>
            </w:r>
          </w:p>
        </w:tc>
      </w:tr>
      <w:tr w:rsidR="00797C89" w14:paraId="1494F146" w14:textId="77777777" w:rsidTr="00797C89">
        <w:trPr>
          <w:trHeight w:val="38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2178F6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Alternatief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A51E8" w14:textId="77777777" w:rsidR="00797C89" w:rsidRDefault="00797C89" w:rsidP="00E04C11"/>
        </w:tc>
      </w:tr>
      <w:tr w:rsidR="00797C89" w14:paraId="5A7B9540" w14:textId="77777777" w:rsidTr="00797C89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8C28D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Resultaat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C76EF" w14:textId="34E679EB" w:rsidR="00797C89" w:rsidRDefault="00797C89" w:rsidP="00E04C11">
            <w:pPr>
              <w:ind w:left="56"/>
            </w:pPr>
            <w:r>
              <w:rPr>
                <w:rFonts w:ascii="Times New Roman" w:eastAsia="Times New Roman" w:hAnsi="Times New Roman" w:cs="Times New Roman"/>
              </w:rPr>
              <w:t xml:space="preserve">Lijst van </w:t>
            </w:r>
            <w:r>
              <w:rPr>
                <w:rFonts w:ascii="Times New Roman" w:eastAsia="Times New Roman" w:hAnsi="Times New Roman" w:cs="Times New Roman"/>
              </w:rPr>
              <w:t>VC wordt getoond.</w:t>
            </w:r>
          </w:p>
        </w:tc>
      </w:tr>
      <w:tr w:rsidR="00797C89" w14:paraId="3BC3D9FB" w14:textId="77777777" w:rsidTr="00797C89">
        <w:trPr>
          <w:trHeight w:val="388"/>
        </w:trPr>
        <w:tc>
          <w:tcPr>
            <w:tcW w:w="96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7" w:space="0" w:color="000000"/>
            </w:tcBorders>
            <w:shd w:val="clear" w:color="auto" w:fill="999999"/>
          </w:tcPr>
          <w:p w14:paraId="52199DB4" w14:textId="77777777" w:rsidR="00797C89" w:rsidRDefault="00797C89" w:rsidP="00E04C11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4BF666" wp14:editId="3838A1F0">
                      <wp:extent cx="6083300" cy="245110"/>
                      <wp:effectExtent l="0" t="0" r="0" b="0"/>
                      <wp:docPr id="6713" name="Group 67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83300" cy="245110"/>
                                <a:chOff x="0" y="0"/>
                                <a:chExt cx="6083300" cy="2451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522" name="Picture 7522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3057"/>
                                  <a:ext cx="1402080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23" name="Picture 7523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6238" y="-3057"/>
                                  <a:ext cx="1566672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24" name="Picture 752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58846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25" name="Picture 7525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20438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9" name="Rectangle 79"/>
                              <wps:cNvSpPr/>
                              <wps:spPr>
                                <a:xfrm>
                                  <a:off x="1436370" y="41994"/>
                                  <a:ext cx="1018122" cy="22446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6CAFF3" w14:textId="28700042" w:rsidR="00797C89" w:rsidRPr="00797C89" w:rsidRDefault="00797C89" w:rsidP="00797C89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w w:val="104"/>
                                        <w:lang w:val="en-US"/>
                                      </w:rPr>
                                      <w:t>Detailpagina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BF666" id="Group 6713" o:spid="_x0000_s1031" style="width:479pt;height:19.3pt;mso-position-horizontal-relative:char;mso-position-vertical-relative:line" coordsize="60833,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">
                      <v:shape id="Picture 7522" o:spid="_x0000_s1032" type="#_x0000_t75" style="position:absolute;left:-38;top:-30;width:1402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">
                        <v:imagedata r:id="rId24" o:title=""/>
                      </v:shape>
                      <v:shape id="Picture 7523" o:spid="_x0000_s1033" type="#_x0000_t75" style="position:absolute;left:13962;top:-30;width:15667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">
                        <v:imagedata r:id="rId25" o:title=""/>
                      </v:shape>
                      <v:shape id="Picture 7524" o:spid="_x0000_s1034" type="#_x0000_t75" style="position:absolute;left:29588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">
                        <v:imagedata r:id="rId26" o:title=""/>
                      </v:shape>
                      <v:shape id="Picture 7525" o:spid="_x0000_s1035" type="#_x0000_t75" style="position:absolute;left:45204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">
                        <v:imagedata r:id="rId26" o:title=""/>
                      </v:shape>
                      <v:rect id="Rectangle 79" o:spid="_x0000_s1036" style="position:absolute;left:14363;top:419;width:1018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      <v:textbox inset="0,0,0,0">
                          <w:txbxContent>
                            <w:p w14:paraId="056CAFF3" w14:textId="28700042" w:rsidR="00797C89" w:rsidRPr="00797C89" w:rsidRDefault="00797C89" w:rsidP="00797C89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w w:val="104"/>
                                  <w:lang w:val="en-US"/>
                                </w:rPr>
                                <w:t>Detailpagina</w:t>
                              </w:r>
                              <w:proofErr w:type="spellEnd"/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97C89" w14:paraId="6ABE3AAB" w14:textId="77777777" w:rsidTr="00797C89">
        <w:trPr>
          <w:trHeight w:val="663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8E58FC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Samenvatting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F89D7A" w14:textId="786C7F32" w:rsidR="00797C89" w:rsidRDefault="0001339C" w:rsidP="00E04C11">
            <w:pPr>
              <w:ind w:left="56"/>
            </w:pPr>
            <w:r>
              <w:t>Overzicht van 1 VC wordt getoond</w:t>
            </w:r>
          </w:p>
        </w:tc>
      </w:tr>
      <w:tr w:rsidR="00797C89" w14:paraId="271BF560" w14:textId="77777777" w:rsidTr="00797C89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DD9ACC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Actoren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8546F" w14:textId="27E09DC9" w:rsidR="00797C89" w:rsidRDefault="0001339C" w:rsidP="00E04C11">
            <w:pPr>
              <w:ind w:left="56"/>
            </w:pPr>
            <w:r>
              <w:t>Gebruiker</w:t>
            </w:r>
          </w:p>
        </w:tc>
      </w:tr>
      <w:tr w:rsidR="00797C89" w14:paraId="220B11B9" w14:textId="77777777" w:rsidTr="00042480">
        <w:trPr>
          <w:trHeight w:val="415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12F8D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Aannamen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AEF4C" w14:textId="72325F40" w:rsidR="00797C89" w:rsidRDefault="00042480" w:rsidP="00E03F30">
            <w:pPr>
              <w:numPr>
                <w:ilvl w:val="0"/>
                <w:numId w:val="5"/>
              </w:num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>Gebruiker</w:t>
            </w:r>
            <w:r w:rsidR="00797C89">
              <w:rPr>
                <w:rFonts w:ascii="Times New Roman" w:eastAsia="Times New Roman" w:hAnsi="Times New Roman" w:cs="Times New Roman"/>
              </w:rPr>
              <w:t xml:space="preserve"> is</w:t>
            </w:r>
            <w:r>
              <w:rPr>
                <w:rFonts w:ascii="Times New Roman" w:eastAsia="Times New Roman" w:hAnsi="Times New Roman" w:cs="Times New Roman"/>
              </w:rPr>
              <w:t xml:space="preserve"> niet</w:t>
            </w:r>
            <w:r w:rsidR="00797C89">
              <w:rPr>
                <w:rFonts w:ascii="Times New Roman" w:eastAsia="Times New Roman" w:hAnsi="Times New Roman" w:cs="Times New Roman"/>
              </w:rPr>
              <w:t xml:space="preserve"> aangemeld</w:t>
            </w:r>
          </w:p>
        </w:tc>
      </w:tr>
      <w:tr w:rsidR="00797C89" w:rsidRPr="00042480" w14:paraId="31A314E1" w14:textId="77777777" w:rsidTr="00797C89">
        <w:trPr>
          <w:trHeight w:val="940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B3BB41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Beschrijving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40791C" w14:textId="77777777" w:rsidR="00042480" w:rsidRPr="00042480" w:rsidRDefault="00042480" w:rsidP="00E03F30">
            <w:pPr>
              <w:numPr>
                <w:ilvl w:val="0"/>
                <w:numId w:val="6"/>
              </w:numPr>
              <w:spacing w:line="259" w:lineRule="auto"/>
              <w:ind w:hanging="240"/>
            </w:pPr>
            <w:r>
              <w:rPr>
                <w:rFonts w:ascii="Times New Roman" w:eastAsia="Times New Roman" w:hAnsi="Times New Roman" w:cs="Times New Roman"/>
              </w:rPr>
              <w:t>Toon foto van VC</w:t>
            </w:r>
          </w:p>
          <w:p w14:paraId="59757D08" w14:textId="77777777" w:rsidR="00042480" w:rsidRDefault="00042480" w:rsidP="00E03F30">
            <w:pPr>
              <w:numPr>
                <w:ilvl w:val="0"/>
                <w:numId w:val="6"/>
              </w:numPr>
              <w:spacing w:line="259" w:lineRule="auto"/>
              <w:ind w:hanging="240"/>
            </w:pPr>
            <w:r>
              <w:t>Toon locatie VC op map</w:t>
            </w:r>
          </w:p>
          <w:p w14:paraId="4A52D1B3" w14:textId="77777777" w:rsidR="00042480" w:rsidRDefault="00042480" w:rsidP="00E03F30">
            <w:pPr>
              <w:numPr>
                <w:ilvl w:val="0"/>
                <w:numId w:val="6"/>
              </w:numPr>
              <w:spacing w:line="259" w:lineRule="auto"/>
              <w:ind w:hanging="240"/>
            </w:pPr>
            <w:r>
              <w:t>Toon Naam en adres van VC</w:t>
            </w:r>
          </w:p>
          <w:p w14:paraId="14D574DF" w14:textId="77777777" w:rsidR="00042480" w:rsidRDefault="00042480" w:rsidP="00E03F30">
            <w:pPr>
              <w:numPr>
                <w:ilvl w:val="0"/>
                <w:numId w:val="6"/>
              </w:numPr>
              <w:spacing w:line="259" w:lineRule="auto"/>
              <w:ind w:hanging="240"/>
            </w:pPr>
            <w:r>
              <w:t>Mogelijkheid om te liken</w:t>
            </w:r>
          </w:p>
          <w:p w14:paraId="5F894EDB" w14:textId="370B5428" w:rsidR="00042480" w:rsidRPr="00042480" w:rsidRDefault="00042480" w:rsidP="00E03F30">
            <w:pPr>
              <w:numPr>
                <w:ilvl w:val="0"/>
                <w:numId w:val="6"/>
              </w:numPr>
              <w:spacing w:line="259" w:lineRule="auto"/>
            </w:pPr>
            <w:r>
              <w:t xml:space="preserve">Mogelijkheid om </w:t>
            </w:r>
            <w:proofErr w:type="spellStart"/>
            <w:r>
              <w:t>comment</w:t>
            </w:r>
            <w:proofErr w:type="spellEnd"/>
            <w:r>
              <w:t xml:space="preserve"> toe te voegen</w:t>
            </w:r>
          </w:p>
        </w:tc>
      </w:tr>
      <w:tr w:rsidR="00797C89" w14:paraId="7007674F" w14:textId="77777777" w:rsidTr="00797C89">
        <w:trPr>
          <w:trHeight w:val="38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64D61A" w14:textId="77777777" w:rsidR="00797C89" w:rsidRDefault="00797C89" w:rsidP="00E04C11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Alternatief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67F89" w14:textId="77777777" w:rsidR="00797C89" w:rsidRDefault="00797C89" w:rsidP="00E04C11"/>
        </w:tc>
      </w:tr>
      <w:tr w:rsidR="00042480" w14:paraId="219E38E1" w14:textId="77777777" w:rsidTr="00797C89">
        <w:trPr>
          <w:trHeight w:val="38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C4DC44" w14:textId="01E7DB54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Resultaat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42C577" w14:textId="620083C3" w:rsidR="00042480" w:rsidRDefault="00042480" w:rsidP="00042480">
            <w:r>
              <w:rPr>
                <w:rFonts w:ascii="Times New Roman" w:eastAsia="Times New Roman" w:hAnsi="Times New Roman" w:cs="Times New Roman"/>
              </w:rPr>
              <w:t>Overzicht 1 VC wordt getoond</w:t>
            </w:r>
          </w:p>
        </w:tc>
      </w:tr>
      <w:tr w:rsidR="00042480" w14:paraId="0B6184B0" w14:textId="77777777" w:rsidTr="00E04C11">
        <w:trPr>
          <w:trHeight w:val="388"/>
        </w:trPr>
        <w:tc>
          <w:tcPr>
            <w:tcW w:w="96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7" w:space="0" w:color="000000"/>
            </w:tcBorders>
            <w:shd w:val="clear" w:color="auto" w:fill="999999"/>
          </w:tcPr>
          <w:p w14:paraId="2109ADE9" w14:textId="77777777" w:rsidR="00042480" w:rsidRDefault="00042480" w:rsidP="0004248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9A3704" wp14:editId="403D4D2D">
                      <wp:extent cx="6083300" cy="245110"/>
                      <wp:effectExtent l="0" t="0" r="0" b="0"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83300" cy="245110"/>
                                <a:chOff x="0" y="0"/>
                                <a:chExt cx="6083300" cy="2451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Picture 20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3057"/>
                                  <a:ext cx="1402080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Picture 21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6238" y="-3057"/>
                                  <a:ext cx="1566672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Picture 30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58846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" name="Picture 32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20438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436370" y="41994"/>
                                  <a:ext cx="1018122" cy="22446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D8FFD" w14:textId="34AFEE28" w:rsidR="00042480" w:rsidRPr="00797C89" w:rsidRDefault="00042480" w:rsidP="00797C89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w w:val="104"/>
                                        <w:lang w:val="en-US"/>
                                      </w:rPr>
                                      <w:t>Like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A3704" id="Group 19" o:spid="_x0000_s1037" style="width:479pt;height:19.3pt;mso-position-horizontal-relative:char;mso-position-vertical-relative:line" coordsize="60833,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">
                      <v:shape id="Picture 20" o:spid="_x0000_s1038" type="#_x0000_t75" style="position:absolute;left:-38;top:-30;width:1402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">
                        <v:imagedata r:id="rId24" o:title=""/>
                      </v:shape>
                      <v:shape id="Picture 21" o:spid="_x0000_s1039" type="#_x0000_t75" style="position:absolute;left:13962;top:-30;width:15667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">
                        <v:imagedata r:id="rId25" o:title=""/>
                      </v:shape>
                      <v:shape id="Picture 30" o:spid="_x0000_s1040" type="#_x0000_t75" style="position:absolute;left:29588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">
                        <v:imagedata r:id="rId26" o:title=""/>
                      </v:shape>
                      <v:shape id="Picture 32" o:spid="_x0000_s1041" type="#_x0000_t75" style="position:absolute;left:45204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">
                        <v:imagedata r:id="rId26" o:title=""/>
                      </v:shape>
                      <v:rect id="Rectangle 58" o:spid="_x0000_s1042" style="position:absolute;left:14363;top:419;width:1018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      <v:textbox inset="0,0,0,0">
                          <w:txbxContent>
                            <w:p w14:paraId="397D8FFD" w14:textId="34AFEE28" w:rsidR="00042480" w:rsidRPr="00797C89" w:rsidRDefault="00042480" w:rsidP="00797C8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w w:val="104"/>
                                  <w:lang w:val="en-US"/>
                                </w:rPr>
                                <w:t>Like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042480" w14:paraId="2BA67BE8" w14:textId="77777777" w:rsidTr="00E04C11">
        <w:trPr>
          <w:trHeight w:val="663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BFA87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Samenvatting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36D56D" w14:textId="4C7E67C3" w:rsidR="00042480" w:rsidRDefault="00042480" w:rsidP="00042480">
            <w:pPr>
              <w:ind w:left="56"/>
            </w:pPr>
            <w:r>
              <w:rPr>
                <w:rFonts w:ascii="Times New Roman" w:eastAsia="Times New Roman" w:hAnsi="Times New Roman" w:cs="Times New Roman"/>
              </w:rPr>
              <w:t>Like button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042480" w14:paraId="15E7B63C" w14:textId="77777777" w:rsidTr="00E04C11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EC4DCC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Actoren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714EC6" w14:textId="4F830903" w:rsidR="00042480" w:rsidRDefault="00042480" w:rsidP="00042480">
            <w:pPr>
              <w:ind w:left="56"/>
            </w:pPr>
            <w:r>
              <w:t>Gebruiker</w:t>
            </w:r>
          </w:p>
        </w:tc>
      </w:tr>
      <w:tr w:rsidR="00042480" w14:paraId="459F6FD1" w14:textId="77777777" w:rsidTr="00E04C11">
        <w:trPr>
          <w:trHeight w:val="93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46C707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Aannamen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25B50C" w14:textId="4AC055A6" w:rsidR="00042480" w:rsidRDefault="00042480" w:rsidP="00E03F30">
            <w:pPr>
              <w:numPr>
                <w:ilvl w:val="0"/>
                <w:numId w:val="10"/>
              </w:num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>Gebruiker is niet aangemeld</w:t>
            </w:r>
          </w:p>
        </w:tc>
      </w:tr>
      <w:tr w:rsidR="00042480" w:rsidRPr="00042480" w14:paraId="7F520175" w14:textId="77777777" w:rsidTr="00E04C11">
        <w:trPr>
          <w:trHeight w:val="940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917254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Beschrijving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1DD3C5" w14:textId="28CDE4FB" w:rsidR="00042480" w:rsidRPr="00042480" w:rsidRDefault="00AA4895" w:rsidP="00E03F30">
            <w:pPr>
              <w:pStyle w:val="ListParagraph"/>
              <w:numPr>
                <w:ilvl w:val="0"/>
                <w:numId w:val="12"/>
              </w:numPr>
              <w:spacing w:line="259" w:lineRule="auto"/>
            </w:pPr>
            <w:r>
              <w:rPr>
                <w:rFonts w:eastAsia="Times New Roman"/>
              </w:rPr>
              <w:t>Gebruiker kan op like button klikken</w:t>
            </w:r>
          </w:p>
        </w:tc>
      </w:tr>
      <w:tr w:rsidR="00042480" w14:paraId="35D3EE40" w14:textId="77777777" w:rsidTr="00E04C11">
        <w:trPr>
          <w:trHeight w:val="38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0EDDFE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Alternatief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670FBF" w14:textId="77777777" w:rsidR="00042480" w:rsidRDefault="00042480" w:rsidP="00042480"/>
        </w:tc>
      </w:tr>
      <w:tr w:rsidR="00042480" w14:paraId="38B89E35" w14:textId="77777777" w:rsidTr="00E04C11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7DB41" w14:textId="77777777" w:rsidR="00042480" w:rsidRDefault="00042480" w:rsidP="00042480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Resultaat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530377" w14:textId="318F5C5D" w:rsidR="00042480" w:rsidRDefault="00042480" w:rsidP="00042480">
            <w:pPr>
              <w:ind w:left="56"/>
            </w:pPr>
          </w:p>
        </w:tc>
      </w:tr>
      <w:tr w:rsidR="00042480" w14:paraId="58FFF02C" w14:textId="77777777" w:rsidTr="00E04C11">
        <w:trPr>
          <w:trHeight w:val="388"/>
        </w:trPr>
        <w:tc>
          <w:tcPr>
            <w:tcW w:w="964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7" w:space="0" w:color="000000"/>
            </w:tcBorders>
            <w:shd w:val="clear" w:color="auto" w:fill="999999"/>
          </w:tcPr>
          <w:p w14:paraId="69DCDC65" w14:textId="77777777" w:rsidR="00042480" w:rsidRDefault="00042480" w:rsidP="0004248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8F3051" wp14:editId="3E3D566A">
                      <wp:extent cx="6083300" cy="245110"/>
                      <wp:effectExtent l="0" t="0" r="0" b="0"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83300" cy="245110"/>
                                <a:chOff x="0" y="0"/>
                                <a:chExt cx="6083300" cy="2451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Picture 60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809" y="-3057"/>
                                  <a:ext cx="1402080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" name="Picture 61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6238" y="-3057"/>
                                  <a:ext cx="1566672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" name="Picture 62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58846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Picture 63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20438" y="-3057"/>
                                  <a:ext cx="1563624" cy="246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" name="Rectangle 64"/>
                              <wps:cNvSpPr/>
                              <wps:spPr>
                                <a:xfrm>
                                  <a:off x="1436370" y="41994"/>
                                  <a:ext cx="1018122" cy="22446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A69CDE" w14:textId="00BE6186" w:rsidR="00042480" w:rsidRPr="00797C89" w:rsidRDefault="00042480" w:rsidP="00797C89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w w:val="104"/>
                                        <w:lang w:val="en-US"/>
                                      </w:rPr>
                                      <w:t>Comment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8F3051" id="Group 59" o:spid="_x0000_s1043" style="width:479pt;height:19.3pt;mso-position-horizontal-relative:char;mso-position-vertical-relative:line" coordsize="60833,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">
                      <v:shape id="Picture 60" o:spid="_x0000_s1044" type="#_x0000_t75" style="position:absolute;left:-38;top:-30;width:1402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">
                        <v:imagedata r:id="rId24" o:title=""/>
                      </v:shape>
                      <v:shape id="Picture 61" o:spid="_x0000_s1045" type="#_x0000_t75" style="position:absolute;left:13962;top:-30;width:15667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">
                        <v:imagedata r:id="rId25" o:title=""/>
                      </v:shape>
                      <v:shape id="Picture 62" o:spid="_x0000_s1046" type="#_x0000_t75" style="position:absolute;left:29588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">
                        <v:imagedata r:id="rId26" o:title=""/>
                      </v:shape>
                      <v:shape id="Picture 63" o:spid="_x0000_s1047" type="#_x0000_t75" style="position:absolute;left:45204;top:-30;width:1563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">
                        <v:imagedata r:id="rId26" o:title=""/>
                      </v:shape>
                      <v:rect id="Rectangle 64" o:spid="_x0000_s1048" style="position:absolute;left:14363;top:419;width:10181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      <v:textbox inset="0,0,0,0">
                          <w:txbxContent>
                            <w:p w14:paraId="43A69CDE" w14:textId="00BE6186" w:rsidR="00042480" w:rsidRPr="00797C89" w:rsidRDefault="00042480" w:rsidP="00797C8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w w:val="104"/>
                                  <w:lang w:val="en-US"/>
                                </w:rPr>
                                <w:t>Comment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AA4895" w14:paraId="5956FB03" w14:textId="77777777" w:rsidTr="00E04C11">
        <w:trPr>
          <w:trHeight w:val="663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ADADE2" w14:textId="2FF2D7C9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Samenvatting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F4B881" w14:textId="05ABEF20" w:rsidR="00AA4895" w:rsidRDefault="00AA4895" w:rsidP="00AA48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button.</w:t>
            </w:r>
          </w:p>
        </w:tc>
      </w:tr>
      <w:tr w:rsidR="00AA4895" w14:paraId="05F81D90" w14:textId="77777777" w:rsidTr="00E04C11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E88D3C" w14:textId="5BBE43C4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Actoren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7F2D43" w14:textId="3ACEA681" w:rsidR="00AA4895" w:rsidRDefault="00AA4895" w:rsidP="00AA4895">
            <w:pPr>
              <w:ind w:left="56"/>
            </w:pPr>
            <w:r>
              <w:t>Gebruiker</w:t>
            </w:r>
          </w:p>
        </w:tc>
      </w:tr>
      <w:tr w:rsidR="00AA4895" w14:paraId="0038BD8A" w14:textId="77777777" w:rsidTr="00E04C11">
        <w:trPr>
          <w:trHeight w:val="93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92D5F6" w14:textId="539A75A4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Aannamen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F027EF" w14:textId="7C6DBD58" w:rsidR="00AA4895" w:rsidRDefault="00AA4895" w:rsidP="00E03F30">
            <w:pPr>
              <w:numPr>
                <w:ilvl w:val="0"/>
                <w:numId w:val="12"/>
              </w:num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>Gebruiker is niet aangemeld</w:t>
            </w:r>
          </w:p>
        </w:tc>
      </w:tr>
      <w:tr w:rsidR="00AA4895" w:rsidRPr="00AA4895" w14:paraId="56A39E43" w14:textId="77777777" w:rsidTr="00E04C11">
        <w:trPr>
          <w:trHeight w:val="940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CC1613" w14:textId="0E3E77C5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Beschrijving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B26FD" w14:textId="543D361B" w:rsidR="00AA4895" w:rsidRPr="00AA4895" w:rsidRDefault="00AA4895" w:rsidP="00E03F30">
            <w:pPr>
              <w:numPr>
                <w:ilvl w:val="0"/>
                <w:numId w:val="11"/>
              </w:numPr>
              <w:spacing w:line="259" w:lineRule="auto"/>
              <w:ind w:hanging="240"/>
            </w:pPr>
            <w:r>
              <w:rPr>
                <w:rFonts w:eastAsia="Times New Roman"/>
              </w:rPr>
              <w:t>Gebruiker kan op like button klikken</w:t>
            </w:r>
          </w:p>
        </w:tc>
      </w:tr>
      <w:tr w:rsidR="00AA4895" w14:paraId="19456637" w14:textId="77777777" w:rsidTr="00E04C11">
        <w:trPr>
          <w:trHeight w:val="386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FB4ED3" w14:textId="13539089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Alternatief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0BD05E" w14:textId="77777777" w:rsidR="00AA4895" w:rsidRDefault="00AA4895" w:rsidP="00AA4895"/>
        </w:tc>
      </w:tr>
      <w:tr w:rsidR="00AA4895" w14:paraId="0B819DCB" w14:textId="77777777" w:rsidTr="00E04C11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6F0B13" w14:textId="07DCA58D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Resultaat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088921" w14:textId="77C70C5A" w:rsidR="00AA4895" w:rsidRDefault="00AA4895" w:rsidP="00AA4895">
            <w:pPr>
              <w:ind w:left="56"/>
            </w:pPr>
          </w:p>
        </w:tc>
      </w:tr>
      <w:tr w:rsidR="00AA4895" w14:paraId="78F5133C" w14:textId="77777777" w:rsidTr="00797C89">
        <w:trPr>
          <w:trHeight w:val="388"/>
        </w:trPr>
        <w:tc>
          <w:tcPr>
            <w:tcW w:w="20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1338E8" w14:textId="36C7B42B" w:rsidR="00AA4895" w:rsidRDefault="00AA4895" w:rsidP="00AA4895">
            <w:pPr>
              <w:ind w:left="58"/>
            </w:pPr>
            <w:r>
              <w:rPr>
                <w:rFonts w:ascii="Times New Roman" w:eastAsia="Times New Roman" w:hAnsi="Times New Roman" w:cs="Times New Roman"/>
              </w:rPr>
              <w:t>Samenvatting</w:t>
            </w:r>
          </w:p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B1C2F" w14:textId="1BE64411" w:rsidR="00AA4895" w:rsidRDefault="00AA4895" w:rsidP="00AA4895">
            <w:pPr>
              <w:ind w:left="56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button</w:t>
            </w:r>
          </w:p>
        </w:tc>
      </w:tr>
    </w:tbl>
    <w:p w14:paraId="0B92F80C" w14:textId="654C75A3" w:rsidR="00F63DAF" w:rsidRPr="008361E7" w:rsidRDefault="00F63DAF" w:rsidP="00F63DAF"/>
    <w:p w14:paraId="20428DCC" w14:textId="17696ADD" w:rsidR="00F63DAF" w:rsidRDefault="00F63DAF" w:rsidP="00431BA7">
      <w:pPr>
        <w:pStyle w:val="Heading1"/>
        <w:rPr>
          <w:lang w:val="en-US"/>
        </w:rPr>
      </w:pPr>
      <w:bookmarkStart w:id="13" w:name="_Toc62029320"/>
      <w:bookmarkStart w:id="14" w:name="_Toc72066579"/>
      <w:r>
        <w:rPr>
          <w:lang w:val="en-US"/>
        </w:rPr>
        <w:lastRenderedPageBreak/>
        <w:t>Wireframes</w:t>
      </w:r>
      <w:bookmarkEnd w:id="13"/>
      <w:bookmarkEnd w:id="14"/>
    </w:p>
    <w:p w14:paraId="42356A17" w14:textId="0CE34EF7" w:rsidR="00AF0559" w:rsidRPr="00366759" w:rsidRDefault="00AF0559" w:rsidP="00E03F30">
      <w:pPr>
        <w:pStyle w:val="Heading2"/>
        <w:numPr>
          <w:ilvl w:val="0"/>
          <w:numId w:val="9"/>
        </w:numPr>
        <w:rPr>
          <w:lang w:val="en-US"/>
        </w:rPr>
      </w:pPr>
      <w:bookmarkStart w:id="15" w:name="_Toc72066580"/>
      <w:proofErr w:type="spellStart"/>
      <w:r w:rsidRPr="00366759">
        <w:rPr>
          <w:lang w:val="en-US"/>
        </w:rPr>
        <w:t>Overzichtspagina</w:t>
      </w:r>
      <w:bookmarkEnd w:id="15"/>
      <w:proofErr w:type="spellEnd"/>
    </w:p>
    <w:p w14:paraId="25F97258" w14:textId="53C28E55" w:rsidR="00F63DAF" w:rsidRDefault="00FB0CBF" w:rsidP="00AF0559">
      <w:r>
        <w:rPr>
          <w:noProof/>
        </w:rPr>
        <w:drawing>
          <wp:inline distT="0" distB="0" distL="0" distR="0" wp14:anchorId="0C917E78" wp14:editId="03A0FFFE">
            <wp:extent cx="5759450" cy="356235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6B9" w14:textId="1A2BF558" w:rsidR="00AF0559" w:rsidRDefault="00AF0559" w:rsidP="00366759">
      <w:pPr>
        <w:pStyle w:val="Heading2"/>
      </w:pPr>
      <w:bookmarkStart w:id="16" w:name="_Toc72066581"/>
      <w:r>
        <w:t>Detailpagina</w:t>
      </w:r>
      <w:bookmarkEnd w:id="16"/>
    </w:p>
    <w:p w14:paraId="236FEBDD" w14:textId="14A0078F" w:rsidR="00AF0559" w:rsidRPr="00AF0559" w:rsidRDefault="00AF0559" w:rsidP="00AF0559">
      <w:r>
        <w:rPr>
          <w:noProof/>
        </w:rPr>
        <w:drawing>
          <wp:inline distT="0" distB="0" distL="0" distR="0" wp14:anchorId="5A4EC5E6" wp14:editId="51CAA368">
            <wp:extent cx="5759450" cy="3597275"/>
            <wp:effectExtent l="0" t="0" r="0" b="317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9B04" w14:textId="77777777" w:rsidR="00FB0CBF" w:rsidRPr="00FB0CBF" w:rsidRDefault="00FB0CBF" w:rsidP="00FB0CBF"/>
    <w:p w14:paraId="191B030B" w14:textId="77777777" w:rsidR="00F63DAF" w:rsidRDefault="00F63DAF" w:rsidP="00431BA7">
      <w:pPr>
        <w:pStyle w:val="Heading1"/>
        <w:rPr>
          <w:lang w:val="en-US"/>
        </w:rPr>
      </w:pPr>
      <w:bookmarkStart w:id="17" w:name="_Toc62029323"/>
      <w:bookmarkStart w:id="18" w:name="_Toc72066582"/>
      <w:proofErr w:type="spellStart"/>
      <w:r>
        <w:rPr>
          <w:lang w:val="en-US"/>
        </w:rPr>
        <w:lastRenderedPageBreak/>
        <w:t>Volgordediagram</w:t>
      </w:r>
      <w:bookmarkEnd w:id="17"/>
      <w:bookmarkEnd w:id="18"/>
      <w:proofErr w:type="spellEnd"/>
    </w:p>
    <w:p w14:paraId="3F284626" w14:textId="373A2833" w:rsidR="00F63DAF" w:rsidRDefault="00F63DAF" w:rsidP="00431BA7">
      <w:pPr>
        <w:pStyle w:val="Heading1"/>
        <w:rPr>
          <w:lang w:val="en-US"/>
        </w:rPr>
      </w:pPr>
      <w:bookmarkStart w:id="19" w:name="_Toc62029327"/>
      <w:bookmarkStart w:id="20" w:name="_Toc72066583"/>
      <w:proofErr w:type="spellStart"/>
      <w:r>
        <w:rPr>
          <w:lang w:val="en-US"/>
        </w:rPr>
        <w:t>Communicatiediagram</w:t>
      </w:r>
      <w:bookmarkEnd w:id="19"/>
      <w:bookmarkEnd w:id="20"/>
      <w:proofErr w:type="spellEnd"/>
    </w:p>
    <w:p w14:paraId="02B3DA28" w14:textId="2757EA58" w:rsidR="00853695" w:rsidRDefault="00853695" w:rsidP="00853695"/>
    <w:sectPr w:rsidR="00853695" w:rsidSect="008361E7">
      <w:pgSz w:w="11906" w:h="16838" w:code="9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51A78" w14:textId="77777777" w:rsidR="00E03F30" w:rsidRDefault="00E03F30">
      <w:r>
        <w:separator/>
      </w:r>
    </w:p>
  </w:endnote>
  <w:endnote w:type="continuationSeparator" w:id="0">
    <w:p w14:paraId="4181E3BA" w14:textId="77777777" w:rsidR="00E03F30" w:rsidRDefault="00E03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11C18" w14:textId="1EFEBB70" w:rsidR="00742588" w:rsidRDefault="00742588">
    <w:pPr>
      <w:pStyle w:val="Footer"/>
    </w:pPr>
    <w:r>
      <w:ptab w:relativeTo="margin" w:alignment="center" w:leader="none"/>
    </w:r>
    <w:r>
      <w:t>Tim Janssens</w:t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60225"/>
      <w:docPartObj>
        <w:docPartGallery w:val="Page Numbers (Bottom of Page)"/>
        <w:docPartUnique/>
      </w:docPartObj>
    </w:sdtPr>
    <w:sdtContent>
      <w:p w14:paraId="4E2B6F80" w14:textId="19E887AF" w:rsidR="00F63DAF" w:rsidRDefault="00F63DA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63FE9C" w14:textId="77777777" w:rsidR="00F63DAF" w:rsidRDefault="00F63D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9A40C" w14:textId="77777777" w:rsidR="00E03F30" w:rsidRDefault="00E03F30">
      <w:r>
        <w:separator/>
      </w:r>
    </w:p>
  </w:footnote>
  <w:footnote w:type="continuationSeparator" w:id="0">
    <w:p w14:paraId="1B50C444" w14:textId="77777777" w:rsidR="00E03F30" w:rsidRDefault="00E03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308C5"/>
    <w:multiLevelType w:val="hybridMultilevel"/>
    <w:tmpl w:val="2C62FBDA"/>
    <w:lvl w:ilvl="0" w:tplc="6D3E85D6">
      <w:start w:val="1"/>
      <w:numFmt w:val="decimal"/>
      <w:lvlText w:val="%1."/>
      <w:lvlJc w:val="left"/>
      <w:pPr>
        <w:ind w:left="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88EB9E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EA55A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AA6498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F428BA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4BC2A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AC8362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0CA4F6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60E1AA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420BDF"/>
    <w:multiLevelType w:val="hybridMultilevel"/>
    <w:tmpl w:val="8CD6986C"/>
    <w:lvl w:ilvl="0" w:tplc="FA6A64BA">
      <w:start w:val="1"/>
      <w:numFmt w:val="decimal"/>
      <w:lvlText w:val="%1."/>
      <w:lvlJc w:val="left"/>
      <w:pPr>
        <w:ind w:left="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741548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92101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1AB0CA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DE7C64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1AC4FA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8D838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DE5992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AC1A8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8147BC"/>
    <w:multiLevelType w:val="hybridMultilevel"/>
    <w:tmpl w:val="ED5A1884"/>
    <w:lvl w:ilvl="0" w:tplc="F280DCD4">
      <w:start w:val="1"/>
      <w:numFmt w:val="upperRoman"/>
      <w:pStyle w:val="Heading3"/>
      <w:lvlText w:val="%1."/>
      <w:lvlJc w:val="righ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06E02"/>
    <w:multiLevelType w:val="hybridMultilevel"/>
    <w:tmpl w:val="3D508DF4"/>
    <w:lvl w:ilvl="0" w:tplc="5ACA7DC4">
      <w:start w:val="1"/>
      <w:numFmt w:val="decimal"/>
      <w:lvlText w:val="%1."/>
      <w:lvlJc w:val="left"/>
      <w:pPr>
        <w:ind w:left="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D68CB0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4C22E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30A03A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16B77E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AA5D32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C6C9E8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720E08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BEAE06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38401D"/>
    <w:multiLevelType w:val="hybridMultilevel"/>
    <w:tmpl w:val="5E567F52"/>
    <w:lvl w:ilvl="0" w:tplc="A5F0898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B01686"/>
    <w:multiLevelType w:val="hybridMultilevel"/>
    <w:tmpl w:val="74F0B968"/>
    <w:lvl w:ilvl="0" w:tplc="84DA1C9C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B5F2F"/>
    <w:multiLevelType w:val="hybridMultilevel"/>
    <w:tmpl w:val="D1F66C52"/>
    <w:lvl w:ilvl="0" w:tplc="E93E7A2E">
      <w:start w:val="1"/>
      <w:numFmt w:val="decimal"/>
      <w:lvlText w:val="%1."/>
      <w:lvlJc w:val="left"/>
      <w:pPr>
        <w:ind w:left="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24FDDE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60703E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BC27AA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E8DE80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7EAE76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E2F05E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AA6410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CCCD8A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366010E"/>
    <w:multiLevelType w:val="hybridMultilevel"/>
    <w:tmpl w:val="2C62FBDA"/>
    <w:lvl w:ilvl="0" w:tplc="6D3E85D6">
      <w:start w:val="1"/>
      <w:numFmt w:val="decimal"/>
      <w:lvlText w:val="%1."/>
      <w:lvlJc w:val="left"/>
      <w:pPr>
        <w:ind w:left="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88EB9E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EA55A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AA6498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F428BA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4BC2A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AC8362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0CA4F6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60E1AA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E93EA3"/>
    <w:multiLevelType w:val="multilevel"/>
    <w:tmpl w:val="174E72A0"/>
    <w:lvl w:ilvl="0">
      <w:start w:val="1"/>
      <w:numFmt w:val="decimal"/>
      <w:pStyle w:val="Heading1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FB5CED"/>
    <w:multiLevelType w:val="hybridMultilevel"/>
    <w:tmpl w:val="8CD6986C"/>
    <w:lvl w:ilvl="0" w:tplc="FA6A64BA">
      <w:start w:val="1"/>
      <w:numFmt w:val="decimal"/>
      <w:lvlText w:val="%1."/>
      <w:lvlJc w:val="left"/>
      <w:pPr>
        <w:ind w:left="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741548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92101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1AB0CA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DE7C64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1AC4FA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A8D838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DE5992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AC1A8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522BBC"/>
    <w:multiLevelType w:val="hybridMultilevel"/>
    <w:tmpl w:val="2C62FBDA"/>
    <w:lvl w:ilvl="0" w:tplc="6D3E85D6">
      <w:start w:val="1"/>
      <w:numFmt w:val="decimal"/>
      <w:lvlText w:val="%1."/>
      <w:lvlJc w:val="left"/>
      <w:pPr>
        <w:ind w:left="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88EB9E">
      <w:start w:val="1"/>
      <w:numFmt w:val="lowerLetter"/>
      <w:lvlText w:val="%2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EA55A4">
      <w:start w:val="1"/>
      <w:numFmt w:val="lowerRoman"/>
      <w:lvlText w:val="%3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AA6498">
      <w:start w:val="1"/>
      <w:numFmt w:val="decimal"/>
      <w:lvlText w:val="%4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F428BA">
      <w:start w:val="1"/>
      <w:numFmt w:val="lowerLetter"/>
      <w:lvlText w:val="%5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14BC2A">
      <w:start w:val="1"/>
      <w:numFmt w:val="lowerRoman"/>
      <w:lvlText w:val="%6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AC8362">
      <w:start w:val="1"/>
      <w:numFmt w:val="decimal"/>
      <w:lvlText w:val="%7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0CA4F6">
      <w:start w:val="1"/>
      <w:numFmt w:val="lowerLetter"/>
      <w:lvlText w:val="%8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60E1AA">
      <w:start w:val="1"/>
      <w:numFmt w:val="lowerRoman"/>
      <w:lvlText w:val="%9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9"/>
  </w:num>
  <w:num w:numId="7">
    <w:abstractNumId w:val="8"/>
  </w:num>
  <w:num w:numId="8">
    <w:abstractNumId w:val="4"/>
  </w:num>
  <w:num w:numId="9">
    <w:abstractNumId w:val="5"/>
    <w:lvlOverride w:ilvl="0">
      <w:startOverride w:val="1"/>
    </w:lvlOverride>
  </w:num>
  <w:num w:numId="10">
    <w:abstractNumId w:val="0"/>
  </w:num>
  <w:num w:numId="11">
    <w:abstractNumId w:val="1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F24"/>
    <w:rsid w:val="0001339C"/>
    <w:rsid w:val="000160A2"/>
    <w:rsid w:val="00024E11"/>
    <w:rsid w:val="00042480"/>
    <w:rsid w:val="00045D3A"/>
    <w:rsid w:val="00046EC3"/>
    <w:rsid w:val="000564A8"/>
    <w:rsid w:val="000565E2"/>
    <w:rsid w:val="00060342"/>
    <w:rsid w:val="000749EA"/>
    <w:rsid w:val="00081BEC"/>
    <w:rsid w:val="0008462B"/>
    <w:rsid w:val="00084C16"/>
    <w:rsid w:val="000934CE"/>
    <w:rsid w:val="00096F24"/>
    <w:rsid w:val="000A1CA6"/>
    <w:rsid w:val="000A21D6"/>
    <w:rsid w:val="000A3B98"/>
    <w:rsid w:val="000A6E5A"/>
    <w:rsid w:val="000B1266"/>
    <w:rsid w:val="000B63B5"/>
    <w:rsid w:val="000C0052"/>
    <w:rsid w:val="000C094F"/>
    <w:rsid w:val="000D278A"/>
    <w:rsid w:val="000D40DC"/>
    <w:rsid w:val="000D79D4"/>
    <w:rsid w:val="001001B8"/>
    <w:rsid w:val="00101918"/>
    <w:rsid w:val="00117E3B"/>
    <w:rsid w:val="00121B2F"/>
    <w:rsid w:val="00136550"/>
    <w:rsid w:val="0014766C"/>
    <w:rsid w:val="0015028D"/>
    <w:rsid w:val="0015424E"/>
    <w:rsid w:val="00155C81"/>
    <w:rsid w:val="00166BFA"/>
    <w:rsid w:val="001719FD"/>
    <w:rsid w:val="00171C28"/>
    <w:rsid w:val="00185DC2"/>
    <w:rsid w:val="001A7448"/>
    <w:rsid w:val="001B4E74"/>
    <w:rsid w:val="001C10A2"/>
    <w:rsid w:val="001E5241"/>
    <w:rsid w:val="00200ED0"/>
    <w:rsid w:val="002068ED"/>
    <w:rsid w:val="00222A0A"/>
    <w:rsid w:val="002235E8"/>
    <w:rsid w:val="00223C47"/>
    <w:rsid w:val="00225556"/>
    <w:rsid w:val="00280280"/>
    <w:rsid w:val="002808D7"/>
    <w:rsid w:val="002B5869"/>
    <w:rsid w:val="002B59CF"/>
    <w:rsid w:val="002C2F24"/>
    <w:rsid w:val="002C3DA2"/>
    <w:rsid w:val="002E5A12"/>
    <w:rsid w:val="002E647D"/>
    <w:rsid w:val="00303B6B"/>
    <w:rsid w:val="00317493"/>
    <w:rsid w:val="00322F9D"/>
    <w:rsid w:val="00324AA8"/>
    <w:rsid w:val="00351FF9"/>
    <w:rsid w:val="003522C7"/>
    <w:rsid w:val="00361E35"/>
    <w:rsid w:val="00366759"/>
    <w:rsid w:val="00371342"/>
    <w:rsid w:val="00371F8F"/>
    <w:rsid w:val="00372436"/>
    <w:rsid w:val="00376553"/>
    <w:rsid w:val="00376E3A"/>
    <w:rsid w:val="00381230"/>
    <w:rsid w:val="00381EA7"/>
    <w:rsid w:val="003A1D92"/>
    <w:rsid w:val="003C2F3F"/>
    <w:rsid w:val="003C67DA"/>
    <w:rsid w:val="003C753D"/>
    <w:rsid w:val="003E4187"/>
    <w:rsid w:val="003E43F6"/>
    <w:rsid w:val="003F020F"/>
    <w:rsid w:val="003F092A"/>
    <w:rsid w:val="003F1592"/>
    <w:rsid w:val="004102D4"/>
    <w:rsid w:val="00414257"/>
    <w:rsid w:val="004235C2"/>
    <w:rsid w:val="004267DD"/>
    <w:rsid w:val="00430D85"/>
    <w:rsid w:val="00431BA7"/>
    <w:rsid w:val="00442DCD"/>
    <w:rsid w:val="0044433E"/>
    <w:rsid w:val="00444E84"/>
    <w:rsid w:val="00451ABD"/>
    <w:rsid w:val="0045360E"/>
    <w:rsid w:val="004574EF"/>
    <w:rsid w:val="00466641"/>
    <w:rsid w:val="00480230"/>
    <w:rsid w:val="00482870"/>
    <w:rsid w:val="00485559"/>
    <w:rsid w:val="004A009C"/>
    <w:rsid w:val="004A1C6F"/>
    <w:rsid w:val="004C1144"/>
    <w:rsid w:val="004E0C32"/>
    <w:rsid w:val="004F29CB"/>
    <w:rsid w:val="004F4184"/>
    <w:rsid w:val="005029B9"/>
    <w:rsid w:val="005058EB"/>
    <w:rsid w:val="00531AF0"/>
    <w:rsid w:val="005370AC"/>
    <w:rsid w:val="005453D6"/>
    <w:rsid w:val="00546EBC"/>
    <w:rsid w:val="00547281"/>
    <w:rsid w:val="00556C87"/>
    <w:rsid w:val="00560FD2"/>
    <w:rsid w:val="00572F21"/>
    <w:rsid w:val="00573C14"/>
    <w:rsid w:val="0058675A"/>
    <w:rsid w:val="00593D8C"/>
    <w:rsid w:val="005B2B46"/>
    <w:rsid w:val="005C2309"/>
    <w:rsid w:val="005C3CDA"/>
    <w:rsid w:val="005E181A"/>
    <w:rsid w:val="005E4342"/>
    <w:rsid w:val="005F07BA"/>
    <w:rsid w:val="005F127D"/>
    <w:rsid w:val="00604E98"/>
    <w:rsid w:val="00617C14"/>
    <w:rsid w:val="00635178"/>
    <w:rsid w:val="006377C7"/>
    <w:rsid w:val="006420AD"/>
    <w:rsid w:val="006430B8"/>
    <w:rsid w:val="00652D86"/>
    <w:rsid w:val="006563E2"/>
    <w:rsid w:val="0065677C"/>
    <w:rsid w:val="00676DE8"/>
    <w:rsid w:val="00685495"/>
    <w:rsid w:val="006945A5"/>
    <w:rsid w:val="00694F47"/>
    <w:rsid w:val="006A0C64"/>
    <w:rsid w:val="006B2794"/>
    <w:rsid w:val="006B5D1B"/>
    <w:rsid w:val="006C4258"/>
    <w:rsid w:val="006E20DC"/>
    <w:rsid w:val="006E51ED"/>
    <w:rsid w:val="0070508E"/>
    <w:rsid w:val="0071068A"/>
    <w:rsid w:val="00715196"/>
    <w:rsid w:val="00721163"/>
    <w:rsid w:val="00724AD1"/>
    <w:rsid w:val="00742588"/>
    <w:rsid w:val="007437A2"/>
    <w:rsid w:val="0075269E"/>
    <w:rsid w:val="0075275E"/>
    <w:rsid w:val="00757FCA"/>
    <w:rsid w:val="00766261"/>
    <w:rsid w:val="00767E63"/>
    <w:rsid w:val="00775496"/>
    <w:rsid w:val="007851A7"/>
    <w:rsid w:val="00797C89"/>
    <w:rsid w:val="007C1104"/>
    <w:rsid w:val="007C484A"/>
    <w:rsid w:val="007E43C1"/>
    <w:rsid w:val="007F1334"/>
    <w:rsid w:val="007F23A8"/>
    <w:rsid w:val="00807C5C"/>
    <w:rsid w:val="008132BF"/>
    <w:rsid w:val="0081572F"/>
    <w:rsid w:val="00823411"/>
    <w:rsid w:val="00833D5C"/>
    <w:rsid w:val="008343C5"/>
    <w:rsid w:val="00837C17"/>
    <w:rsid w:val="00853695"/>
    <w:rsid w:val="00853C99"/>
    <w:rsid w:val="00862F2A"/>
    <w:rsid w:val="00872EC2"/>
    <w:rsid w:val="008752BD"/>
    <w:rsid w:val="0087784D"/>
    <w:rsid w:val="008904F1"/>
    <w:rsid w:val="00890705"/>
    <w:rsid w:val="008A2670"/>
    <w:rsid w:val="008B163F"/>
    <w:rsid w:val="008D2922"/>
    <w:rsid w:val="008D7D04"/>
    <w:rsid w:val="008E1A59"/>
    <w:rsid w:val="008E446C"/>
    <w:rsid w:val="008E4D45"/>
    <w:rsid w:val="009023E2"/>
    <w:rsid w:val="00915147"/>
    <w:rsid w:val="00922E19"/>
    <w:rsid w:val="009249C6"/>
    <w:rsid w:val="00925378"/>
    <w:rsid w:val="009337F1"/>
    <w:rsid w:val="0093710F"/>
    <w:rsid w:val="009429B8"/>
    <w:rsid w:val="00955F16"/>
    <w:rsid w:val="00955FCF"/>
    <w:rsid w:val="009566C8"/>
    <w:rsid w:val="009671B5"/>
    <w:rsid w:val="00976B89"/>
    <w:rsid w:val="00981C13"/>
    <w:rsid w:val="00982614"/>
    <w:rsid w:val="00991EB1"/>
    <w:rsid w:val="009927B2"/>
    <w:rsid w:val="009A11D9"/>
    <w:rsid w:val="009B6A1C"/>
    <w:rsid w:val="009C3BE1"/>
    <w:rsid w:val="009D15B1"/>
    <w:rsid w:val="009D722F"/>
    <w:rsid w:val="009E1874"/>
    <w:rsid w:val="009E75C7"/>
    <w:rsid w:val="009F07DC"/>
    <w:rsid w:val="009F5E40"/>
    <w:rsid w:val="00A15033"/>
    <w:rsid w:val="00A247F7"/>
    <w:rsid w:val="00A30142"/>
    <w:rsid w:val="00A356B5"/>
    <w:rsid w:val="00A367B9"/>
    <w:rsid w:val="00A36D25"/>
    <w:rsid w:val="00A44FEE"/>
    <w:rsid w:val="00A5673D"/>
    <w:rsid w:val="00A61C58"/>
    <w:rsid w:val="00A628CD"/>
    <w:rsid w:val="00A639A0"/>
    <w:rsid w:val="00A66610"/>
    <w:rsid w:val="00A716EE"/>
    <w:rsid w:val="00A76A4C"/>
    <w:rsid w:val="00AA4895"/>
    <w:rsid w:val="00AB1AC8"/>
    <w:rsid w:val="00AB3E93"/>
    <w:rsid w:val="00AB7286"/>
    <w:rsid w:val="00AC0AA4"/>
    <w:rsid w:val="00AD5516"/>
    <w:rsid w:val="00AF0559"/>
    <w:rsid w:val="00AF22C5"/>
    <w:rsid w:val="00AF4FE9"/>
    <w:rsid w:val="00B0362D"/>
    <w:rsid w:val="00B108B3"/>
    <w:rsid w:val="00B12A3F"/>
    <w:rsid w:val="00B35FF5"/>
    <w:rsid w:val="00B41F99"/>
    <w:rsid w:val="00B56EA3"/>
    <w:rsid w:val="00B70F9F"/>
    <w:rsid w:val="00B77978"/>
    <w:rsid w:val="00B815F1"/>
    <w:rsid w:val="00B84F2D"/>
    <w:rsid w:val="00B87129"/>
    <w:rsid w:val="00B8773C"/>
    <w:rsid w:val="00B9615C"/>
    <w:rsid w:val="00BA4DE8"/>
    <w:rsid w:val="00BB31B0"/>
    <w:rsid w:val="00BB34C1"/>
    <w:rsid w:val="00BF2985"/>
    <w:rsid w:val="00C04A4E"/>
    <w:rsid w:val="00C07BB2"/>
    <w:rsid w:val="00C1766E"/>
    <w:rsid w:val="00C3067D"/>
    <w:rsid w:val="00C3251E"/>
    <w:rsid w:val="00C36E9E"/>
    <w:rsid w:val="00C37BFE"/>
    <w:rsid w:val="00C50A0B"/>
    <w:rsid w:val="00C51A26"/>
    <w:rsid w:val="00C60206"/>
    <w:rsid w:val="00C64E2C"/>
    <w:rsid w:val="00C6548E"/>
    <w:rsid w:val="00C82B45"/>
    <w:rsid w:val="00C82E2F"/>
    <w:rsid w:val="00C92BCA"/>
    <w:rsid w:val="00CA05A2"/>
    <w:rsid w:val="00CC26F6"/>
    <w:rsid w:val="00CC349D"/>
    <w:rsid w:val="00CC4842"/>
    <w:rsid w:val="00CC578A"/>
    <w:rsid w:val="00CC6502"/>
    <w:rsid w:val="00CC72F9"/>
    <w:rsid w:val="00CD5BAC"/>
    <w:rsid w:val="00CE7BF6"/>
    <w:rsid w:val="00CE7D57"/>
    <w:rsid w:val="00CF1802"/>
    <w:rsid w:val="00CF1A0C"/>
    <w:rsid w:val="00CF305F"/>
    <w:rsid w:val="00CF4926"/>
    <w:rsid w:val="00CF5D0A"/>
    <w:rsid w:val="00D10D9B"/>
    <w:rsid w:val="00D20414"/>
    <w:rsid w:val="00D2699A"/>
    <w:rsid w:val="00D26D41"/>
    <w:rsid w:val="00D32724"/>
    <w:rsid w:val="00D3325E"/>
    <w:rsid w:val="00D373E1"/>
    <w:rsid w:val="00D41F91"/>
    <w:rsid w:val="00D63D58"/>
    <w:rsid w:val="00D71193"/>
    <w:rsid w:val="00D7767F"/>
    <w:rsid w:val="00D77A55"/>
    <w:rsid w:val="00D807DA"/>
    <w:rsid w:val="00D84FAA"/>
    <w:rsid w:val="00D86288"/>
    <w:rsid w:val="00D956D6"/>
    <w:rsid w:val="00DA7CD3"/>
    <w:rsid w:val="00DA7E20"/>
    <w:rsid w:val="00DB6462"/>
    <w:rsid w:val="00DC3C46"/>
    <w:rsid w:val="00DD26BC"/>
    <w:rsid w:val="00DD48F0"/>
    <w:rsid w:val="00DD5F6E"/>
    <w:rsid w:val="00DE0C6D"/>
    <w:rsid w:val="00DE4040"/>
    <w:rsid w:val="00DE6673"/>
    <w:rsid w:val="00E004C8"/>
    <w:rsid w:val="00E03F30"/>
    <w:rsid w:val="00E12DD0"/>
    <w:rsid w:val="00E14F67"/>
    <w:rsid w:val="00E17E04"/>
    <w:rsid w:val="00E17E1B"/>
    <w:rsid w:val="00E33CE3"/>
    <w:rsid w:val="00E33EE8"/>
    <w:rsid w:val="00E41C1E"/>
    <w:rsid w:val="00E424B4"/>
    <w:rsid w:val="00E43AA9"/>
    <w:rsid w:val="00E538A3"/>
    <w:rsid w:val="00E54068"/>
    <w:rsid w:val="00E5725B"/>
    <w:rsid w:val="00E64A97"/>
    <w:rsid w:val="00E92FFC"/>
    <w:rsid w:val="00E939DF"/>
    <w:rsid w:val="00E9749B"/>
    <w:rsid w:val="00EC3AFF"/>
    <w:rsid w:val="00ED3D87"/>
    <w:rsid w:val="00EE6055"/>
    <w:rsid w:val="00F05B83"/>
    <w:rsid w:val="00F14EAE"/>
    <w:rsid w:val="00F36B4A"/>
    <w:rsid w:val="00F55D95"/>
    <w:rsid w:val="00F576EE"/>
    <w:rsid w:val="00F63DAF"/>
    <w:rsid w:val="00F71C31"/>
    <w:rsid w:val="00F74F8D"/>
    <w:rsid w:val="00F80F80"/>
    <w:rsid w:val="00F84921"/>
    <w:rsid w:val="00F95459"/>
    <w:rsid w:val="00F95932"/>
    <w:rsid w:val="00FA4F53"/>
    <w:rsid w:val="00FB0CBF"/>
    <w:rsid w:val="00FB1298"/>
    <w:rsid w:val="00FC5C5F"/>
    <w:rsid w:val="00FC6957"/>
    <w:rsid w:val="00FC6B90"/>
    <w:rsid w:val="00FC6EC4"/>
    <w:rsid w:val="00FD0212"/>
    <w:rsid w:val="00FD3C00"/>
    <w:rsid w:val="00FD6D51"/>
    <w:rsid w:val="00FF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474219F3"/>
  <w15:chartTrackingRefBased/>
  <w15:docId w15:val="{DBE304D1-3B80-4801-BB8C-14CEE6BE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nl-NL" w:eastAsia="nl-NL"/>
    </w:rPr>
  </w:style>
  <w:style w:type="paragraph" w:styleId="Heading1">
    <w:name w:val="heading 1"/>
    <w:basedOn w:val="Normal"/>
    <w:next w:val="Normal"/>
    <w:autoRedefine/>
    <w:qFormat/>
    <w:rsid w:val="00431BA7"/>
    <w:pPr>
      <w:keepNext/>
      <w:numPr>
        <w:numId w:val="7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autoRedefine/>
    <w:qFormat/>
    <w:rsid w:val="00366759"/>
    <w:pPr>
      <w:keepNext/>
      <w:numPr>
        <w:numId w:val="1"/>
      </w:numPr>
      <w:spacing w:after="240"/>
      <w:outlineLvl w:val="1"/>
    </w:pPr>
    <w:rPr>
      <w:rFonts w:ascii="Arial" w:hAnsi="Arial" w:cs="Arial"/>
      <w:b/>
      <w:bCs/>
      <w:szCs w:val="40"/>
    </w:rPr>
  </w:style>
  <w:style w:type="paragraph" w:styleId="Heading3">
    <w:name w:val="heading 3"/>
    <w:basedOn w:val="Normal"/>
    <w:next w:val="Normal"/>
    <w:autoRedefine/>
    <w:qFormat/>
    <w:rsid w:val="00D41F91"/>
    <w:pPr>
      <w:keepNext/>
      <w:numPr>
        <w:numId w:val="2"/>
      </w:numPr>
      <w:spacing w:before="120" w:after="120"/>
      <w:ind w:firstLine="131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3"/>
    </w:pPr>
    <w:rPr>
      <w:rFonts w:ascii="Arial" w:hAnsi="Arial" w:cs="Arial"/>
      <w:b/>
      <w:bCs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Level1">
    <w:name w:val="Level 1"/>
    <w:basedOn w:val="Normal"/>
    <w:pPr>
      <w:widowControl w:val="0"/>
      <w:autoSpaceDE w:val="0"/>
      <w:autoSpaceDN w:val="0"/>
      <w:adjustRightInd w:val="0"/>
      <w:ind w:left="720" w:hanging="720"/>
    </w:pPr>
    <w:rPr>
      <w:rFonts w:ascii="Lucida Console" w:hAnsi="Lucida Console"/>
      <w:sz w:val="20"/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0D7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7E1B"/>
    <w:pPr>
      <w:ind w:left="708"/>
    </w:pPr>
  </w:style>
  <w:style w:type="paragraph" w:styleId="BodyTextIndent">
    <w:name w:val="Body Text Indent"/>
    <w:basedOn w:val="Normal"/>
    <w:link w:val="BodyTextIndentChar"/>
    <w:rsid w:val="00E17E1B"/>
    <w:pPr>
      <w:spacing w:line="360" w:lineRule="auto"/>
      <w:ind w:left="709"/>
    </w:pPr>
    <w:rPr>
      <w:rFonts w:ascii="Tahoma" w:hAnsi="Tahoma" w:cs="Tahoma"/>
      <w:sz w:val="22"/>
      <w:lang w:val="nl-BE"/>
    </w:rPr>
  </w:style>
  <w:style w:type="character" w:customStyle="1" w:styleId="BodyTextIndentChar">
    <w:name w:val="Body Text Indent Char"/>
    <w:link w:val="BodyTextIndent"/>
    <w:rsid w:val="00E17E1B"/>
    <w:rPr>
      <w:rFonts w:ascii="Tahoma" w:hAnsi="Tahoma" w:cs="Tahoma"/>
      <w:sz w:val="22"/>
      <w:szCs w:val="24"/>
      <w:lang w:eastAsia="nl-NL"/>
    </w:rPr>
  </w:style>
  <w:style w:type="paragraph" w:styleId="BodyText">
    <w:name w:val="Body Text"/>
    <w:basedOn w:val="Normal"/>
    <w:link w:val="BodyTextChar"/>
    <w:unhideWhenUsed/>
    <w:rsid w:val="00E17E1B"/>
    <w:pPr>
      <w:spacing w:after="120"/>
    </w:pPr>
  </w:style>
  <w:style w:type="character" w:customStyle="1" w:styleId="BodyTextChar">
    <w:name w:val="Body Text Char"/>
    <w:link w:val="BodyText"/>
    <w:rsid w:val="00E17E1B"/>
    <w:rPr>
      <w:sz w:val="24"/>
      <w:szCs w:val="24"/>
      <w:lang w:val="nl-NL" w:eastAsia="nl-NL"/>
    </w:rPr>
  </w:style>
  <w:style w:type="paragraph" w:customStyle="1" w:styleId="StyleBefore5ptAfter5pt">
    <w:name w:val="Style Before:  5 pt After:  5 pt"/>
    <w:basedOn w:val="Normal"/>
    <w:rsid w:val="00F95459"/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31A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rsid w:val="00853695"/>
    <w:pPr>
      <w:tabs>
        <w:tab w:val="left" w:pos="480"/>
        <w:tab w:val="right" w:leader="dot" w:pos="9060"/>
      </w:tabs>
      <w:spacing w:after="80"/>
    </w:pPr>
  </w:style>
  <w:style w:type="paragraph" w:styleId="TOC2">
    <w:name w:val="toc 2"/>
    <w:basedOn w:val="Normal"/>
    <w:next w:val="Normal"/>
    <w:autoRedefine/>
    <w:uiPriority w:val="39"/>
    <w:rsid w:val="00531AF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853695"/>
    <w:pPr>
      <w:tabs>
        <w:tab w:val="left" w:pos="1134"/>
        <w:tab w:val="right" w:leader="dot" w:pos="9060"/>
      </w:tabs>
      <w:spacing w:after="60"/>
      <w:ind w:left="482"/>
    </w:pPr>
  </w:style>
  <w:style w:type="character" w:customStyle="1" w:styleId="FooterChar">
    <w:name w:val="Footer Char"/>
    <w:basedOn w:val="DefaultParagraphFont"/>
    <w:link w:val="Footer"/>
    <w:uiPriority w:val="99"/>
    <w:rsid w:val="00853695"/>
    <w:rPr>
      <w:sz w:val="24"/>
      <w:szCs w:val="24"/>
      <w:lang w:val="nl-NL" w:eastAsia="nl-NL"/>
    </w:rPr>
  </w:style>
  <w:style w:type="paragraph" w:styleId="EndnoteText">
    <w:name w:val="endnote text"/>
    <w:basedOn w:val="Normal"/>
    <w:link w:val="EndnoteTextChar"/>
    <w:rsid w:val="00D41F9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D41F91"/>
    <w:rPr>
      <w:lang w:val="nl-NL" w:eastAsia="nl-NL"/>
    </w:rPr>
  </w:style>
  <w:style w:type="character" w:styleId="EndnoteReference">
    <w:name w:val="endnote reference"/>
    <w:basedOn w:val="DefaultParagraphFont"/>
    <w:rsid w:val="00D41F91"/>
    <w:rPr>
      <w:vertAlign w:val="superscript"/>
    </w:rPr>
  </w:style>
  <w:style w:type="paragraph" w:styleId="BalloonText">
    <w:name w:val="Balloon Text"/>
    <w:basedOn w:val="Normal"/>
    <w:link w:val="BalloonTextChar"/>
    <w:rsid w:val="003724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72436"/>
    <w:rPr>
      <w:rFonts w:ascii="Segoe UI" w:hAnsi="Segoe UI" w:cs="Segoe UI"/>
      <w:sz w:val="18"/>
      <w:szCs w:val="18"/>
      <w:lang w:val="nl-NL" w:eastAsia="nl-NL"/>
    </w:rPr>
  </w:style>
  <w:style w:type="character" w:styleId="UnresolvedMention">
    <w:name w:val="Unresolved Mention"/>
    <w:basedOn w:val="DefaultParagraphFont"/>
    <w:uiPriority w:val="99"/>
    <w:semiHidden/>
    <w:unhideWhenUsed/>
    <w:rsid w:val="00D711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FB129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63DAF"/>
    <w:pPr>
      <w:spacing w:before="100" w:beforeAutospacing="1" w:after="100" w:afterAutospacing="1"/>
    </w:pPr>
  </w:style>
  <w:style w:type="table" w:customStyle="1" w:styleId="TableGrid0">
    <w:name w:val="TableGrid"/>
    <w:rsid w:val="00F63DAF"/>
    <w:rPr>
      <w:rFonts w:asciiTheme="minorHAnsi" w:eastAsiaTheme="minorEastAsia" w:hAnsiTheme="minorHAnsi" w:cstheme="minorBidi"/>
      <w:sz w:val="22"/>
      <w:szCs w:val="22"/>
      <w:lang w:val="nl-NL" w:eastAsia="nl-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tmp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A:\jaarplan%2020030915%20mar.dot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1EC13-F244-44D4-9336-2E06FE360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jaarplan 20030915 mar</Template>
  <TotalTime>240</TotalTime>
  <Pages>9</Pages>
  <Words>692</Words>
  <Characters>3809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CVO antwerpen-zuid</vt:lpstr>
      <vt:lpstr>CVO antwerpen-zuid</vt:lpstr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CVO antwerpen-zuid</dc:title>
  <dc:subject/>
  <dc:creator>jcools</dc:creator>
  <cp:keywords/>
  <dc:description/>
  <cp:lastModifiedBy>Tim Janssens</cp:lastModifiedBy>
  <cp:revision>21</cp:revision>
  <dcterms:created xsi:type="dcterms:W3CDTF">2021-02-14T06:40:00Z</dcterms:created>
  <dcterms:modified xsi:type="dcterms:W3CDTF">2021-05-16T12:50:00Z</dcterms:modified>
</cp:coreProperties>
</file>